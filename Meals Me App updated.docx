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4DF19" w14:textId="3F652FF7" w:rsidR="00C6554A" w:rsidRPr="008B5277" w:rsidRDefault="008F342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040393C0" wp14:editId="3AAA0B3A">
            <wp:extent cx="5486400" cy="4038600"/>
            <wp:effectExtent l="0" t="0" r="0" b="0"/>
            <wp:docPr id="1" name="Picture 1" descr="Android App Development India | Android App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pp Development India | Android App Development Compan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bookmarkEnd w:id="0"/>
    <w:bookmarkEnd w:id="1"/>
    <w:bookmarkEnd w:id="2"/>
    <w:bookmarkEnd w:id="3"/>
    <w:bookmarkEnd w:id="4"/>
    <w:p w14:paraId="458FA9EF" w14:textId="3FD731A1" w:rsidR="00C6554A" w:rsidRDefault="008F3422" w:rsidP="00C6554A">
      <w:pPr>
        <w:pStyle w:val="Title"/>
      </w:pPr>
      <w:r>
        <w:rPr>
          <w:lang w:val="en-NL"/>
        </w:rPr>
        <w:t>Meals Me App</w:t>
      </w:r>
    </w:p>
    <w:p w14:paraId="28F8281C" w14:textId="77777777" w:rsidR="008F3422" w:rsidRDefault="008F3422" w:rsidP="00C6554A">
      <w:pPr>
        <w:pStyle w:val="ContactInfo"/>
        <w:rPr>
          <w:lang w:val="en-NL"/>
        </w:rPr>
      </w:pPr>
      <w:r>
        <w:rPr>
          <w:lang w:val="en-NL"/>
        </w:rPr>
        <w:t>Karam Abd</w:t>
      </w:r>
      <w:r w:rsidR="00C6554A">
        <w:t xml:space="preserve"> | </w:t>
      </w:r>
      <w:r>
        <w:rPr>
          <w:lang w:val="en-NL"/>
        </w:rPr>
        <w:t>Android Programming</w:t>
      </w:r>
      <w:r w:rsidR="00C6554A">
        <w:t xml:space="preserve"> |</w:t>
      </w:r>
      <w:r w:rsidR="00C6554A" w:rsidRPr="00D5413C">
        <w:t xml:space="preserve"> </w:t>
      </w:r>
      <w:r>
        <w:rPr>
          <w:lang w:val="en-NL"/>
        </w:rPr>
        <w:t>12-04-2020</w:t>
      </w:r>
    </w:p>
    <w:p w14:paraId="3C9B10E9" w14:textId="0C6A81A4" w:rsidR="00C6554A" w:rsidRDefault="00C6554A" w:rsidP="008F3422">
      <w:pPr>
        <w:pStyle w:val="ContactInfo"/>
      </w:pPr>
      <w:r>
        <w:br w:type="page"/>
      </w:r>
    </w:p>
    <w:sdt>
      <w:sdtPr>
        <w:rPr>
          <w:rFonts w:asciiTheme="minorHAnsi" w:eastAsiaTheme="minorHAnsi" w:hAnsiTheme="minorHAnsi" w:cstheme="minorBidi"/>
          <w:color w:val="595959" w:themeColor="text1" w:themeTint="A6"/>
          <w:sz w:val="22"/>
          <w:szCs w:val="22"/>
        </w:rPr>
        <w:id w:val="-1241867552"/>
        <w:docPartObj>
          <w:docPartGallery w:val="Table of Contents"/>
          <w:docPartUnique/>
        </w:docPartObj>
      </w:sdtPr>
      <w:sdtEndPr>
        <w:rPr>
          <w:b/>
          <w:bCs/>
          <w:noProof/>
        </w:rPr>
      </w:sdtEndPr>
      <w:sdtContent>
        <w:p w14:paraId="3EFB5D0C" w14:textId="7F4D7E92" w:rsidR="008F3422" w:rsidRDefault="008F3422" w:rsidP="007B4EC9">
          <w:pPr>
            <w:pStyle w:val="TOCHeading"/>
            <w:jc w:val="both"/>
          </w:pPr>
          <w:r>
            <w:t>Contents</w:t>
          </w:r>
        </w:p>
        <w:p w14:paraId="461B3FC4" w14:textId="6653532F" w:rsidR="00D32CFE" w:rsidRDefault="008F3422">
          <w:pPr>
            <w:pStyle w:val="TOC1"/>
            <w:tabs>
              <w:tab w:val="right" w:leader="dot" w:pos="8630"/>
            </w:tabs>
            <w:rPr>
              <w:rFonts w:eastAsiaTheme="minorEastAsia"/>
              <w:noProof/>
              <w:color w:val="auto"/>
              <w:lang w:val="en-NL" w:eastAsia="en-NL"/>
            </w:rPr>
          </w:pPr>
          <w:r>
            <w:fldChar w:fldCharType="begin"/>
          </w:r>
          <w:r>
            <w:instrText xml:space="preserve"> TOC \o "1-3" \h \z \u </w:instrText>
          </w:r>
          <w:r>
            <w:fldChar w:fldCharType="separate"/>
          </w:r>
          <w:hyperlink w:anchor="_Toc41067540" w:history="1">
            <w:r w:rsidR="00D32CFE" w:rsidRPr="003621B8">
              <w:rPr>
                <w:rStyle w:val="Hyperlink"/>
                <w:noProof/>
                <w:lang w:val="en-NL"/>
              </w:rPr>
              <w:t>The purpose Meals Me App:</w:t>
            </w:r>
            <w:r w:rsidR="00D32CFE">
              <w:rPr>
                <w:noProof/>
                <w:webHidden/>
              </w:rPr>
              <w:tab/>
            </w:r>
            <w:r w:rsidR="00D32CFE">
              <w:rPr>
                <w:noProof/>
                <w:webHidden/>
              </w:rPr>
              <w:fldChar w:fldCharType="begin"/>
            </w:r>
            <w:r w:rsidR="00D32CFE">
              <w:rPr>
                <w:noProof/>
                <w:webHidden/>
              </w:rPr>
              <w:instrText xml:space="preserve"> PAGEREF _Toc41067540 \h </w:instrText>
            </w:r>
            <w:r w:rsidR="00D32CFE">
              <w:rPr>
                <w:noProof/>
                <w:webHidden/>
              </w:rPr>
            </w:r>
            <w:r w:rsidR="00D32CFE">
              <w:rPr>
                <w:noProof/>
                <w:webHidden/>
              </w:rPr>
              <w:fldChar w:fldCharType="separate"/>
            </w:r>
            <w:r w:rsidR="004B23C9">
              <w:rPr>
                <w:noProof/>
                <w:webHidden/>
              </w:rPr>
              <w:t>2</w:t>
            </w:r>
            <w:r w:rsidR="00D32CFE">
              <w:rPr>
                <w:noProof/>
                <w:webHidden/>
              </w:rPr>
              <w:fldChar w:fldCharType="end"/>
            </w:r>
          </w:hyperlink>
        </w:p>
        <w:p w14:paraId="1E6A1A52" w14:textId="6141E007" w:rsidR="00D32CFE" w:rsidRDefault="005C7F28">
          <w:pPr>
            <w:pStyle w:val="TOC2"/>
            <w:tabs>
              <w:tab w:val="right" w:leader="dot" w:pos="8630"/>
            </w:tabs>
            <w:rPr>
              <w:rFonts w:eastAsiaTheme="minorEastAsia"/>
              <w:noProof/>
              <w:color w:val="auto"/>
              <w:lang w:val="en-NL" w:eastAsia="en-NL"/>
            </w:rPr>
          </w:pPr>
          <w:hyperlink w:anchor="_Toc41067541" w:history="1">
            <w:r w:rsidR="00D32CFE" w:rsidRPr="003621B8">
              <w:rPr>
                <w:rStyle w:val="Hyperlink"/>
                <w:noProof/>
              </w:rPr>
              <w:t>The target users for Meals-Me App:</w:t>
            </w:r>
            <w:r w:rsidR="00D32CFE">
              <w:rPr>
                <w:noProof/>
                <w:webHidden/>
              </w:rPr>
              <w:tab/>
            </w:r>
            <w:r w:rsidR="00D32CFE">
              <w:rPr>
                <w:noProof/>
                <w:webHidden/>
              </w:rPr>
              <w:fldChar w:fldCharType="begin"/>
            </w:r>
            <w:r w:rsidR="00D32CFE">
              <w:rPr>
                <w:noProof/>
                <w:webHidden/>
              </w:rPr>
              <w:instrText xml:space="preserve"> PAGEREF _Toc41067541 \h </w:instrText>
            </w:r>
            <w:r w:rsidR="00D32CFE">
              <w:rPr>
                <w:noProof/>
                <w:webHidden/>
              </w:rPr>
            </w:r>
            <w:r w:rsidR="00D32CFE">
              <w:rPr>
                <w:noProof/>
                <w:webHidden/>
              </w:rPr>
              <w:fldChar w:fldCharType="separate"/>
            </w:r>
            <w:r w:rsidR="004B23C9">
              <w:rPr>
                <w:noProof/>
                <w:webHidden/>
              </w:rPr>
              <w:t>2</w:t>
            </w:r>
            <w:r w:rsidR="00D32CFE">
              <w:rPr>
                <w:noProof/>
                <w:webHidden/>
              </w:rPr>
              <w:fldChar w:fldCharType="end"/>
            </w:r>
          </w:hyperlink>
        </w:p>
        <w:p w14:paraId="678086A4" w14:textId="224D4245" w:rsidR="00D32CFE" w:rsidRDefault="005C7F28">
          <w:pPr>
            <w:pStyle w:val="TOC2"/>
            <w:tabs>
              <w:tab w:val="right" w:leader="dot" w:pos="8630"/>
            </w:tabs>
            <w:rPr>
              <w:rFonts w:eastAsiaTheme="minorEastAsia"/>
              <w:noProof/>
              <w:color w:val="auto"/>
              <w:lang w:val="en-NL" w:eastAsia="en-NL"/>
            </w:rPr>
          </w:pPr>
          <w:hyperlink w:anchor="_Toc41067542" w:history="1">
            <w:r w:rsidR="00D32CFE" w:rsidRPr="003621B8">
              <w:rPr>
                <w:rStyle w:val="Hyperlink"/>
                <w:noProof/>
                <w:lang w:val="en-NL"/>
              </w:rPr>
              <w:t>The Functionality of The App:</w:t>
            </w:r>
            <w:r w:rsidR="00D32CFE">
              <w:rPr>
                <w:noProof/>
                <w:webHidden/>
              </w:rPr>
              <w:tab/>
            </w:r>
            <w:r w:rsidR="00D32CFE">
              <w:rPr>
                <w:noProof/>
                <w:webHidden/>
              </w:rPr>
              <w:fldChar w:fldCharType="begin"/>
            </w:r>
            <w:r w:rsidR="00D32CFE">
              <w:rPr>
                <w:noProof/>
                <w:webHidden/>
              </w:rPr>
              <w:instrText xml:space="preserve"> PAGEREF _Toc41067542 \h </w:instrText>
            </w:r>
            <w:r w:rsidR="00D32CFE">
              <w:rPr>
                <w:noProof/>
                <w:webHidden/>
              </w:rPr>
            </w:r>
            <w:r w:rsidR="00D32CFE">
              <w:rPr>
                <w:noProof/>
                <w:webHidden/>
              </w:rPr>
              <w:fldChar w:fldCharType="separate"/>
            </w:r>
            <w:r w:rsidR="004B23C9">
              <w:rPr>
                <w:noProof/>
                <w:webHidden/>
              </w:rPr>
              <w:t>2</w:t>
            </w:r>
            <w:r w:rsidR="00D32CFE">
              <w:rPr>
                <w:noProof/>
                <w:webHidden/>
              </w:rPr>
              <w:fldChar w:fldCharType="end"/>
            </w:r>
          </w:hyperlink>
        </w:p>
        <w:p w14:paraId="48BA2D06" w14:textId="17DA3214" w:rsidR="00D32CFE" w:rsidRDefault="005C7F28">
          <w:pPr>
            <w:pStyle w:val="TOC1"/>
            <w:tabs>
              <w:tab w:val="right" w:leader="dot" w:pos="8630"/>
            </w:tabs>
            <w:rPr>
              <w:rFonts w:eastAsiaTheme="minorEastAsia"/>
              <w:noProof/>
              <w:color w:val="auto"/>
              <w:lang w:val="en-NL" w:eastAsia="en-NL"/>
            </w:rPr>
          </w:pPr>
          <w:hyperlink w:anchor="_Toc41067543" w:history="1">
            <w:r w:rsidR="00D32CFE" w:rsidRPr="003621B8">
              <w:rPr>
                <w:rStyle w:val="Hyperlink"/>
                <w:noProof/>
                <w:lang w:val="en-NL"/>
              </w:rPr>
              <w:t>Technical design:</w:t>
            </w:r>
            <w:r w:rsidR="00D32CFE">
              <w:rPr>
                <w:noProof/>
                <w:webHidden/>
              </w:rPr>
              <w:tab/>
            </w:r>
            <w:r w:rsidR="00D32CFE">
              <w:rPr>
                <w:noProof/>
                <w:webHidden/>
              </w:rPr>
              <w:fldChar w:fldCharType="begin"/>
            </w:r>
            <w:r w:rsidR="00D32CFE">
              <w:rPr>
                <w:noProof/>
                <w:webHidden/>
              </w:rPr>
              <w:instrText xml:space="preserve"> PAGEREF _Toc41067543 \h </w:instrText>
            </w:r>
            <w:r w:rsidR="00D32CFE">
              <w:rPr>
                <w:noProof/>
                <w:webHidden/>
              </w:rPr>
            </w:r>
            <w:r w:rsidR="00D32CFE">
              <w:rPr>
                <w:noProof/>
                <w:webHidden/>
              </w:rPr>
              <w:fldChar w:fldCharType="separate"/>
            </w:r>
            <w:r w:rsidR="004B23C9">
              <w:rPr>
                <w:noProof/>
                <w:webHidden/>
              </w:rPr>
              <w:t>3</w:t>
            </w:r>
            <w:r w:rsidR="00D32CFE">
              <w:rPr>
                <w:noProof/>
                <w:webHidden/>
              </w:rPr>
              <w:fldChar w:fldCharType="end"/>
            </w:r>
          </w:hyperlink>
        </w:p>
        <w:p w14:paraId="295E2B27" w14:textId="6778092C" w:rsidR="00D32CFE" w:rsidRDefault="005C7F28">
          <w:pPr>
            <w:pStyle w:val="TOC2"/>
            <w:tabs>
              <w:tab w:val="right" w:leader="dot" w:pos="8630"/>
            </w:tabs>
            <w:rPr>
              <w:rFonts w:eastAsiaTheme="minorEastAsia"/>
              <w:noProof/>
              <w:color w:val="auto"/>
              <w:lang w:val="en-NL" w:eastAsia="en-NL"/>
            </w:rPr>
          </w:pPr>
          <w:hyperlink w:anchor="_Toc41067544" w:history="1">
            <w:r w:rsidR="00D32CFE" w:rsidRPr="003621B8">
              <w:rPr>
                <w:rStyle w:val="Hyperlink"/>
                <w:noProof/>
                <w:lang w:val="en-NL"/>
              </w:rPr>
              <w:t>Class Diagram:</w:t>
            </w:r>
            <w:r w:rsidR="00D32CFE">
              <w:rPr>
                <w:noProof/>
                <w:webHidden/>
              </w:rPr>
              <w:tab/>
            </w:r>
            <w:r w:rsidR="00D32CFE">
              <w:rPr>
                <w:noProof/>
                <w:webHidden/>
              </w:rPr>
              <w:fldChar w:fldCharType="begin"/>
            </w:r>
            <w:r w:rsidR="00D32CFE">
              <w:rPr>
                <w:noProof/>
                <w:webHidden/>
              </w:rPr>
              <w:instrText xml:space="preserve"> PAGEREF _Toc41067544 \h </w:instrText>
            </w:r>
            <w:r w:rsidR="00D32CFE">
              <w:rPr>
                <w:noProof/>
                <w:webHidden/>
              </w:rPr>
            </w:r>
            <w:r w:rsidR="00D32CFE">
              <w:rPr>
                <w:noProof/>
                <w:webHidden/>
              </w:rPr>
              <w:fldChar w:fldCharType="separate"/>
            </w:r>
            <w:r w:rsidR="004B23C9">
              <w:rPr>
                <w:noProof/>
                <w:webHidden/>
              </w:rPr>
              <w:t>3</w:t>
            </w:r>
            <w:r w:rsidR="00D32CFE">
              <w:rPr>
                <w:noProof/>
                <w:webHidden/>
              </w:rPr>
              <w:fldChar w:fldCharType="end"/>
            </w:r>
          </w:hyperlink>
        </w:p>
        <w:p w14:paraId="1CAA4732" w14:textId="67E942AF" w:rsidR="00D32CFE" w:rsidRDefault="005C7F28">
          <w:pPr>
            <w:pStyle w:val="TOC2"/>
            <w:tabs>
              <w:tab w:val="right" w:leader="dot" w:pos="8630"/>
            </w:tabs>
            <w:rPr>
              <w:rFonts w:eastAsiaTheme="minorEastAsia"/>
              <w:noProof/>
              <w:color w:val="auto"/>
              <w:lang w:val="en-NL" w:eastAsia="en-NL"/>
            </w:rPr>
          </w:pPr>
          <w:hyperlink w:anchor="_Toc41067545" w:history="1">
            <w:r w:rsidR="00D32CFE" w:rsidRPr="003621B8">
              <w:rPr>
                <w:rStyle w:val="Hyperlink"/>
                <w:noProof/>
                <w:lang w:val="en-NL"/>
              </w:rPr>
              <w:t>Wireframing description:</w:t>
            </w:r>
            <w:r w:rsidR="00D32CFE">
              <w:rPr>
                <w:noProof/>
                <w:webHidden/>
              </w:rPr>
              <w:tab/>
            </w:r>
            <w:r w:rsidR="00D32CFE">
              <w:rPr>
                <w:noProof/>
                <w:webHidden/>
              </w:rPr>
              <w:fldChar w:fldCharType="begin"/>
            </w:r>
            <w:r w:rsidR="00D32CFE">
              <w:rPr>
                <w:noProof/>
                <w:webHidden/>
              </w:rPr>
              <w:instrText xml:space="preserve"> PAGEREF _Toc41067545 \h </w:instrText>
            </w:r>
            <w:r w:rsidR="00D32CFE">
              <w:rPr>
                <w:noProof/>
                <w:webHidden/>
              </w:rPr>
            </w:r>
            <w:r w:rsidR="00D32CFE">
              <w:rPr>
                <w:noProof/>
                <w:webHidden/>
              </w:rPr>
              <w:fldChar w:fldCharType="separate"/>
            </w:r>
            <w:r w:rsidR="004B23C9">
              <w:rPr>
                <w:noProof/>
                <w:webHidden/>
              </w:rPr>
              <w:t>5</w:t>
            </w:r>
            <w:r w:rsidR="00D32CFE">
              <w:rPr>
                <w:noProof/>
                <w:webHidden/>
              </w:rPr>
              <w:fldChar w:fldCharType="end"/>
            </w:r>
          </w:hyperlink>
        </w:p>
        <w:p w14:paraId="4B79FC57" w14:textId="50D6EEF9" w:rsidR="00D32CFE" w:rsidRDefault="005C7F28">
          <w:pPr>
            <w:pStyle w:val="TOC1"/>
            <w:tabs>
              <w:tab w:val="right" w:leader="dot" w:pos="8630"/>
            </w:tabs>
            <w:rPr>
              <w:rFonts w:eastAsiaTheme="minorEastAsia"/>
              <w:noProof/>
              <w:color w:val="auto"/>
              <w:lang w:val="en-NL" w:eastAsia="en-NL"/>
            </w:rPr>
          </w:pPr>
          <w:hyperlink w:anchor="_Toc41067546" w:history="1">
            <w:r w:rsidR="00D32CFE" w:rsidRPr="003621B8">
              <w:rPr>
                <w:rStyle w:val="Hyperlink"/>
                <w:noProof/>
              </w:rPr>
              <w:t>Functional design:</w:t>
            </w:r>
            <w:r w:rsidR="00D32CFE">
              <w:rPr>
                <w:noProof/>
                <w:webHidden/>
              </w:rPr>
              <w:tab/>
            </w:r>
            <w:r w:rsidR="00D32CFE">
              <w:rPr>
                <w:noProof/>
                <w:webHidden/>
              </w:rPr>
              <w:fldChar w:fldCharType="begin"/>
            </w:r>
            <w:r w:rsidR="00D32CFE">
              <w:rPr>
                <w:noProof/>
                <w:webHidden/>
              </w:rPr>
              <w:instrText xml:space="preserve"> PAGEREF _Toc41067546 \h </w:instrText>
            </w:r>
            <w:r w:rsidR="00D32CFE">
              <w:rPr>
                <w:noProof/>
                <w:webHidden/>
              </w:rPr>
            </w:r>
            <w:r w:rsidR="00D32CFE">
              <w:rPr>
                <w:noProof/>
                <w:webHidden/>
              </w:rPr>
              <w:fldChar w:fldCharType="separate"/>
            </w:r>
            <w:r w:rsidR="004B23C9">
              <w:rPr>
                <w:noProof/>
                <w:webHidden/>
              </w:rPr>
              <w:t>6</w:t>
            </w:r>
            <w:r w:rsidR="00D32CFE">
              <w:rPr>
                <w:noProof/>
                <w:webHidden/>
              </w:rPr>
              <w:fldChar w:fldCharType="end"/>
            </w:r>
          </w:hyperlink>
        </w:p>
        <w:p w14:paraId="21D271C5" w14:textId="27CD8C3B" w:rsidR="00D32CFE" w:rsidRDefault="005C7F28">
          <w:pPr>
            <w:pStyle w:val="TOC1"/>
            <w:tabs>
              <w:tab w:val="right" w:leader="dot" w:pos="8630"/>
            </w:tabs>
            <w:rPr>
              <w:rFonts w:eastAsiaTheme="minorEastAsia"/>
              <w:noProof/>
              <w:color w:val="auto"/>
              <w:lang w:val="en-NL" w:eastAsia="en-NL"/>
            </w:rPr>
          </w:pPr>
          <w:hyperlink w:anchor="_Toc41067547" w:history="1">
            <w:r w:rsidR="00D32CFE" w:rsidRPr="003621B8">
              <w:rPr>
                <w:rStyle w:val="Hyperlink"/>
                <w:noProof/>
                <w:lang w:val="en-NL"/>
              </w:rPr>
              <w:t>User Manual:</w:t>
            </w:r>
            <w:r w:rsidR="00D32CFE">
              <w:rPr>
                <w:noProof/>
                <w:webHidden/>
              </w:rPr>
              <w:tab/>
            </w:r>
            <w:r w:rsidR="00D32CFE">
              <w:rPr>
                <w:noProof/>
                <w:webHidden/>
              </w:rPr>
              <w:fldChar w:fldCharType="begin"/>
            </w:r>
            <w:r w:rsidR="00D32CFE">
              <w:rPr>
                <w:noProof/>
                <w:webHidden/>
              </w:rPr>
              <w:instrText xml:space="preserve"> PAGEREF _Toc41067547 \h </w:instrText>
            </w:r>
            <w:r w:rsidR="00D32CFE">
              <w:rPr>
                <w:noProof/>
                <w:webHidden/>
              </w:rPr>
            </w:r>
            <w:r w:rsidR="00D32CFE">
              <w:rPr>
                <w:noProof/>
                <w:webHidden/>
              </w:rPr>
              <w:fldChar w:fldCharType="separate"/>
            </w:r>
            <w:r w:rsidR="004B23C9">
              <w:rPr>
                <w:noProof/>
                <w:webHidden/>
              </w:rPr>
              <w:t>8</w:t>
            </w:r>
            <w:r w:rsidR="00D32CFE">
              <w:rPr>
                <w:noProof/>
                <w:webHidden/>
              </w:rPr>
              <w:fldChar w:fldCharType="end"/>
            </w:r>
          </w:hyperlink>
        </w:p>
        <w:p w14:paraId="21635614" w14:textId="1BEFAB48" w:rsidR="00D32CFE" w:rsidRDefault="005C7F28">
          <w:pPr>
            <w:pStyle w:val="TOC2"/>
            <w:tabs>
              <w:tab w:val="right" w:leader="dot" w:pos="8630"/>
            </w:tabs>
            <w:rPr>
              <w:rFonts w:eastAsiaTheme="minorEastAsia"/>
              <w:noProof/>
              <w:color w:val="auto"/>
              <w:lang w:val="en-NL" w:eastAsia="en-NL"/>
            </w:rPr>
          </w:pPr>
          <w:hyperlink w:anchor="_Toc41067548" w:history="1">
            <w:r w:rsidR="00D32CFE" w:rsidRPr="003621B8">
              <w:rPr>
                <w:rStyle w:val="Hyperlink"/>
                <w:noProof/>
                <w:lang w:val="en-NL"/>
              </w:rPr>
              <w:t>Conclusion:</w:t>
            </w:r>
            <w:r w:rsidR="00D32CFE">
              <w:rPr>
                <w:noProof/>
                <w:webHidden/>
              </w:rPr>
              <w:tab/>
            </w:r>
            <w:r w:rsidR="00D32CFE">
              <w:rPr>
                <w:noProof/>
                <w:webHidden/>
              </w:rPr>
              <w:fldChar w:fldCharType="begin"/>
            </w:r>
            <w:r w:rsidR="00D32CFE">
              <w:rPr>
                <w:noProof/>
                <w:webHidden/>
              </w:rPr>
              <w:instrText xml:space="preserve"> PAGEREF _Toc41067548 \h </w:instrText>
            </w:r>
            <w:r w:rsidR="00D32CFE">
              <w:rPr>
                <w:noProof/>
                <w:webHidden/>
              </w:rPr>
            </w:r>
            <w:r w:rsidR="00D32CFE">
              <w:rPr>
                <w:noProof/>
                <w:webHidden/>
              </w:rPr>
              <w:fldChar w:fldCharType="separate"/>
            </w:r>
            <w:r w:rsidR="004B23C9">
              <w:rPr>
                <w:noProof/>
                <w:webHidden/>
              </w:rPr>
              <w:t>14</w:t>
            </w:r>
            <w:r w:rsidR="00D32CFE">
              <w:rPr>
                <w:noProof/>
                <w:webHidden/>
              </w:rPr>
              <w:fldChar w:fldCharType="end"/>
            </w:r>
          </w:hyperlink>
        </w:p>
        <w:p w14:paraId="4C2D7D0F" w14:textId="5F291519" w:rsidR="008F3422" w:rsidRDefault="008F3422" w:rsidP="007B4EC9">
          <w:pPr>
            <w:jc w:val="both"/>
          </w:pPr>
          <w:r>
            <w:rPr>
              <w:b/>
              <w:bCs/>
              <w:noProof/>
            </w:rPr>
            <w:fldChar w:fldCharType="end"/>
          </w:r>
        </w:p>
      </w:sdtContent>
    </w:sdt>
    <w:p w14:paraId="4FE8C756" w14:textId="5533C3D7" w:rsidR="008F3422" w:rsidRDefault="008F3422" w:rsidP="007B4EC9">
      <w:pPr>
        <w:jc w:val="both"/>
      </w:pPr>
    </w:p>
    <w:p w14:paraId="3DECE679" w14:textId="6D8F7E8C" w:rsidR="008F3422" w:rsidRDefault="008F3422" w:rsidP="007B4EC9">
      <w:pPr>
        <w:jc w:val="both"/>
      </w:pPr>
    </w:p>
    <w:p w14:paraId="34F6A74A" w14:textId="757C810B" w:rsidR="0026242D" w:rsidRDefault="0026242D" w:rsidP="007B4EC9">
      <w:pPr>
        <w:jc w:val="both"/>
      </w:pPr>
    </w:p>
    <w:p w14:paraId="446F87EB" w14:textId="7E383426" w:rsidR="0026242D" w:rsidRDefault="0026242D" w:rsidP="007B4EC9">
      <w:pPr>
        <w:jc w:val="both"/>
      </w:pPr>
    </w:p>
    <w:p w14:paraId="4D3590FC" w14:textId="1417BC0F" w:rsidR="0026242D" w:rsidRDefault="0026242D" w:rsidP="007B4EC9">
      <w:pPr>
        <w:jc w:val="both"/>
      </w:pPr>
    </w:p>
    <w:p w14:paraId="6D96369B" w14:textId="6688B797" w:rsidR="0026242D" w:rsidRDefault="0026242D" w:rsidP="007B4EC9">
      <w:pPr>
        <w:jc w:val="both"/>
      </w:pPr>
    </w:p>
    <w:p w14:paraId="25F8111F" w14:textId="5CC8C24A" w:rsidR="0026242D" w:rsidRDefault="0026242D" w:rsidP="007B4EC9">
      <w:pPr>
        <w:jc w:val="both"/>
      </w:pPr>
    </w:p>
    <w:p w14:paraId="1CD26C13" w14:textId="27827CDD" w:rsidR="0026242D" w:rsidRDefault="0026242D" w:rsidP="007B4EC9">
      <w:pPr>
        <w:jc w:val="both"/>
      </w:pPr>
    </w:p>
    <w:p w14:paraId="53FD0360" w14:textId="6ABC2E32" w:rsidR="0026242D" w:rsidRDefault="0026242D" w:rsidP="007B4EC9">
      <w:pPr>
        <w:jc w:val="both"/>
      </w:pPr>
    </w:p>
    <w:p w14:paraId="50452348" w14:textId="19F34335" w:rsidR="0026242D" w:rsidRDefault="0026242D" w:rsidP="007B4EC9">
      <w:pPr>
        <w:jc w:val="both"/>
      </w:pPr>
    </w:p>
    <w:p w14:paraId="24661150" w14:textId="2DD078BA" w:rsidR="0026242D" w:rsidRDefault="0026242D" w:rsidP="007B4EC9">
      <w:pPr>
        <w:jc w:val="both"/>
      </w:pPr>
    </w:p>
    <w:p w14:paraId="31B43982" w14:textId="17BFE9F9" w:rsidR="0026242D" w:rsidRDefault="0026242D" w:rsidP="007B4EC9">
      <w:pPr>
        <w:jc w:val="both"/>
      </w:pPr>
    </w:p>
    <w:p w14:paraId="387FA5B6" w14:textId="0FD1C78D" w:rsidR="0026242D" w:rsidRDefault="0026242D" w:rsidP="007B4EC9">
      <w:pPr>
        <w:jc w:val="both"/>
      </w:pPr>
    </w:p>
    <w:p w14:paraId="7DE135F3" w14:textId="046B9E31" w:rsidR="0026242D" w:rsidRDefault="0026242D" w:rsidP="007B4EC9">
      <w:pPr>
        <w:jc w:val="both"/>
      </w:pPr>
    </w:p>
    <w:p w14:paraId="2FA07B78" w14:textId="0EDE8591" w:rsidR="0026242D" w:rsidRDefault="0026242D" w:rsidP="007B4EC9">
      <w:pPr>
        <w:jc w:val="both"/>
      </w:pPr>
    </w:p>
    <w:p w14:paraId="09B6C4DA" w14:textId="77777777" w:rsidR="0026242D" w:rsidRDefault="0026242D" w:rsidP="007B4EC9">
      <w:pPr>
        <w:jc w:val="both"/>
      </w:pPr>
    </w:p>
    <w:p w14:paraId="21798FB0" w14:textId="3367374A" w:rsidR="008F3422" w:rsidRDefault="008F3422" w:rsidP="007B4EC9">
      <w:pPr>
        <w:pStyle w:val="Heading1"/>
        <w:jc w:val="both"/>
        <w:rPr>
          <w:lang w:val="en-NL"/>
        </w:rPr>
      </w:pPr>
      <w:bookmarkStart w:id="5" w:name="_Toc41067540"/>
      <w:r>
        <w:rPr>
          <w:lang w:val="en-NL"/>
        </w:rPr>
        <w:lastRenderedPageBreak/>
        <w:t>The purpose Meals Me App:</w:t>
      </w:r>
      <w:bookmarkEnd w:id="5"/>
    </w:p>
    <w:p w14:paraId="19C0E97A" w14:textId="18C9ADC3" w:rsidR="008F3422" w:rsidRDefault="008F3422" w:rsidP="007B4EC9">
      <w:pPr>
        <w:jc w:val="both"/>
        <w:rPr>
          <w:lang w:val="en-NL"/>
        </w:rPr>
      </w:pPr>
    </w:p>
    <w:p w14:paraId="0C1BCD69" w14:textId="486A957D" w:rsidR="008F3422" w:rsidRPr="008F3422" w:rsidRDefault="008F3422" w:rsidP="007B4EC9">
      <w:pPr>
        <w:jc w:val="both"/>
        <w:rPr>
          <w:lang w:val="en-NL"/>
        </w:rPr>
      </w:pPr>
      <w:r>
        <w:rPr>
          <w:lang w:val="en-NL"/>
        </w:rPr>
        <w:t xml:space="preserve">Meals me app idea is to help you make use of any cooking item of vegetables, oil, spices and seeds to advice you with a meal </w:t>
      </w:r>
      <w:r w:rsidRPr="008F3422">
        <w:rPr>
          <w:u w:val="single"/>
          <w:lang w:val="en-NL"/>
        </w:rPr>
        <w:t>based on what you have at home</w:t>
      </w:r>
      <w:r>
        <w:rPr>
          <w:u w:val="single"/>
          <w:lang w:val="en-NL"/>
        </w:rPr>
        <w:t>.</w:t>
      </w:r>
      <w:r>
        <w:rPr>
          <w:lang w:val="en-NL"/>
        </w:rPr>
        <w:t xml:space="preserve"> </w:t>
      </w:r>
    </w:p>
    <w:p w14:paraId="5D26BDDE" w14:textId="41C4013D" w:rsidR="008F3422" w:rsidRDefault="008F3422" w:rsidP="007B4EC9">
      <w:pPr>
        <w:pStyle w:val="ListBullet"/>
        <w:numPr>
          <w:ilvl w:val="0"/>
          <w:numId w:val="0"/>
        </w:numPr>
        <w:jc w:val="both"/>
      </w:pPr>
    </w:p>
    <w:p w14:paraId="0CAB9172" w14:textId="49D263C6" w:rsidR="008F3422" w:rsidRPr="00227C00" w:rsidRDefault="008F3422" w:rsidP="007B4EC9">
      <w:pPr>
        <w:pStyle w:val="Heading2"/>
        <w:jc w:val="both"/>
      </w:pPr>
      <w:bookmarkStart w:id="6" w:name="_Toc41067541"/>
      <w:r w:rsidRPr="00227C00">
        <w:t xml:space="preserve">The target </w:t>
      </w:r>
      <w:r w:rsidR="00227C00" w:rsidRPr="00227C00">
        <w:t xml:space="preserve">users for </w:t>
      </w:r>
      <w:r w:rsidRPr="00227C00">
        <w:t>Meals</w:t>
      </w:r>
      <w:r w:rsidR="00227C00" w:rsidRPr="00227C00">
        <w:t>-</w:t>
      </w:r>
      <w:r w:rsidRPr="00227C00">
        <w:t>Me App:</w:t>
      </w:r>
      <w:bookmarkEnd w:id="6"/>
    </w:p>
    <w:p w14:paraId="5C685F61" w14:textId="22104836" w:rsidR="008F3422" w:rsidRDefault="008F3422" w:rsidP="007B4EC9">
      <w:pPr>
        <w:pStyle w:val="ListParagraph"/>
        <w:numPr>
          <w:ilvl w:val="0"/>
          <w:numId w:val="16"/>
        </w:numPr>
        <w:jc w:val="both"/>
        <w:rPr>
          <w:lang w:val="en-NL"/>
        </w:rPr>
      </w:pPr>
      <w:r>
        <w:rPr>
          <w:lang w:val="en-NL"/>
        </w:rPr>
        <w:t>People with few knowledges about cooking.</w:t>
      </w:r>
    </w:p>
    <w:p w14:paraId="05A2B33A" w14:textId="508B571D" w:rsidR="008F3422" w:rsidRDefault="008F3422" w:rsidP="007B4EC9">
      <w:pPr>
        <w:pStyle w:val="ListParagraph"/>
        <w:numPr>
          <w:ilvl w:val="0"/>
          <w:numId w:val="16"/>
        </w:numPr>
        <w:jc w:val="both"/>
        <w:rPr>
          <w:lang w:val="en-NL"/>
        </w:rPr>
      </w:pPr>
      <w:r>
        <w:rPr>
          <w:lang w:val="en-NL"/>
        </w:rPr>
        <w:t xml:space="preserve">People who suffer from </w:t>
      </w:r>
      <w:r w:rsidRPr="008F3422">
        <w:rPr>
          <w:lang w:val="en-NL"/>
        </w:rPr>
        <w:t>poverty</w:t>
      </w:r>
      <w:r>
        <w:rPr>
          <w:lang w:val="en-NL"/>
        </w:rPr>
        <w:t xml:space="preserve"> and have limited access to specific items.</w:t>
      </w:r>
    </w:p>
    <w:p w14:paraId="4024C042" w14:textId="2B0B34EE" w:rsidR="008F3422" w:rsidRPr="008F3422" w:rsidRDefault="008F3422" w:rsidP="007B4EC9">
      <w:pPr>
        <w:pStyle w:val="ListParagraph"/>
        <w:numPr>
          <w:ilvl w:val="0"/>
          <w:numId w:val="16"/>
        </w:numPr>
        <w:jc w:val="both"/>
        <w:rPr>
          <w:lang w:val="en-NL"/>
        </w:rPr>
      </w:pPr>
      <w:r>
        <w:rPr>
          <w:lang w:val="en-NL"/>
        </w:rPr>
        <w:t xml:space="preserve">People who allergic from items they can find meals by deselecting items. </w:t>
      </w:r>
    </w:p>
    <w:p w14:paraId="15F9B90C" w14:textId="77777777" w:rsidR="008F3422" w:rsidRPr="00514122" w:rsidRDefault="008F3422" w:rsidP="007B4EC9">
      <w:pPr>
        <w:pStyle w:val="ListBullet"/>
        <w:numPr>
          <w:ilvl w:val="0"/>
          <w:numId w:val="0"/>
        </w:numPr>
        <w:jc w:val="both"/>
      </w:pPr>
    </w:p>
    <w:p w14:paraId="0BBE0F9E" w14:textId="274A7CEC" w:rsidR="00015561" w:rsidRDefault="005B072A" w:rsidP="007B4EC9">
      <w:pPr>
        <w:pStyle w:val="Heading2"/>
        <w:jc w:val="both"/>
        <w:rPr>
          <w:lang w:val="en-NL"/>
        </w:rPr>
      </w:pPr>
      <w:bookmarkStart w:id="7" w:name="_Toc41067542"/>
      <w:r>
        <w:rPr>
          <w:lang w:val="en-NL"/>
        </w:rPr>
        <w:t>The Functionality of The App:</w:t>
      </w:r>
      <w:bookmarkEnd w:id="7"/>
    </w:p>
    <w:p w14:paraId="6CFE492C" w14:textId="0470C9DA" w:rsidR="007A35CB" w:rsidRDefault="008F3422" w:rsidP="007B4EC9">
      <w:pPr>
        <w:jc w:val="both"/>
        <w:rPr>
          <w:lang w:val="en-NL"/>
        </w:rPr>
      </w:pPr>
      <w:r>
        <w:rPr>
          <w:lang w:val="en-NL"/>
        </w:rPr>
        <w:t xml:space="preserve">The user will select – deselect items existed at his/her place to get back a </w:t>
      </w:r>
      <w:r w:rsidR="007A35CB">
        <w:rPr>
          <w:lang w:val="en-NL"/>
        </w:rPr>
        <w:t>result of meals</w:t>
      </w:r>
      <w:r>
        <w:rPr>
          <w:lang w:val="en-NL"/>
        </w:rPr>
        <w:t xml:space="preserve"> can be served or cooked with these items</w:t>
      </w:r>
      <w:r w:rsidR="007A35CB">
        <w:rPr>
          <w:lang w:val="en-NL"/>
        </w:rPr>
        <w:t>. It offers also other functionalities:</w:t>
      </w:r>
    </w:p>
    <w:p w14:paraId="75FC6B89" w14:textId="233D9034" w:rsidR="007A35CB" w:rsidRDefault="007A35CB" w:rsidP="007B4EC9">
      <w:pPr>
        <w:pStyle w:val="ListParagraph"/>
        <w:numPr>
          <w:ilvl w:val="0"/>
          <w:numId w:val="16"/>
        </w:numPr>
        <w:jc w:val="both"/>
        <w:rPr>
          <w:lang w:val="en-NL"/>
        </w:rPr>
      </w:pPr>
      <w:r>
        <w:rPr>
          <w:lang w:val="en-NL"/>
        </w:rPr>
        <w:t>Supports both Arabic and English languages (English is the default language).</w:t>
      </w:r>
    </w:p>
    <w:p w14:paraId="0BD1DAF5" w14:textId="71E51049" w:rsidR="007A35CB" w:rsidRDefault="007A35CB" w:rsidP="007B4EC9">
      <w:pPr>
        <w:pStyle w:val="ListParagraph"/>
        <w:numPr>
          <w:ilvl w:val="0"/>
          <w:numId w:val="16"/>
        </w:numPr>
        <w:jc w:val="both"/>
        <w:rPr>
          <w:lang w:val="en-NL"/>
        </w:rPr>
      </w:pPr>
      <w:r>
        <w:rPr>
          <w:lang w:val="en-NL"/>
        </w:rPr>
        <w:t>Sorting by item type (Vegetables, Fruits, Seeds, Oils and Milk types)</w:t>
      </w:r>
      <w:r w:rsidR="000C7F7A">
        <w:rPr>
          <w:lang w:val="en-NL"/>
        </w:rPr>
        <w:t>.</w:t>
      </w:r>
    </w:p>
    <w:p w14:paraId="5344B71B" w14:textId="47F5A38C" w:rsidR="007A35CB" w:rsidRDefault="007A35CB" w:rsidP="007B4EC9">
      <w:pPr>
        <w:pStyle w:val="ListParagraph"/>
        <w:numPr>
          <w:ilvl w:val="0"/>
          <w:numId w:val="16"/>
        </w:numPr>
        <w:jc w:val="both"/>
        <w:rPr>
          <w:lang w:val="en-NL"/>
        </w:rPr>
      </w:pPr>
      <w:r>
        <w:rPr>
          <w:lang w:val="en-NL"/>
        </w:rPr>
        <w:t>Sorting by cold/warm meals.</w:t>
      </w:r>
    </w:p>
    <w:p w14:paraId="26B6E346" w14:textId="7BAEBD6C" w:rsidR="007A35CB" w:rsidRDefault="007A35CB" w:rsidP="007B4EC9">
      <w:pPr>
        <w:pStyle w:val="ListParagraph"/>
        <w:numPr>
          <w:ilvl w:val="0"/>
          <w:numId w:val="16"/>
        </w:numPr>
        <w:jc w:val="both"/>
        <w:rPr>
          <w:lang w:val="en-NL"/>
        </w:rPr>
      </w:pPr>
      <w:r>
        <w:rPr>
          <w:lang w:val="en-NL"/>
        </w:rPr>
        <w:t>Sorting by Duration, Calories, and Name.</w:t>
      </w:r>
    </w:p>
    <w:p w14:paraId="79A5D0A4" w14:textId="02C8767B" w:rsidR="000C7F7A" w:rsidRPr="000C7F7A" w:rsidRDefault="000C7F7A" w:rsidP="007B4EC9">
      <w:pPr>
        <w:pStyle w:val="ListParagraph"/>
        <w:numPr>
          <w:ilvl w:val="0"/>
          <w:numId w:val="16"/>
        </w:numPr>
        <w:jc w:val="both"/>
        <w:rPr>
          <w:lang w:val="en-NL"/>
        </w:rPr>
      </w:pPr>
      <w:r>
        <w:rPr>
          <w:lang w:val="en-NL"/>
        </w:rPr>
        <w:t>Updating a meal</w:t>
      </w:r>
    </w:p>
    <w:p w14:paraId="5F75F30C" w14:textId="2D64DD64" w:rsidR="000C7F7A" w:rsidRPr="000C7F7A" w:rsidRDefault="000C7F7A" w:rsidP="007B4EC9">
      <w:pPr>
        <w:pStyle w:val="ListParagraph"/>
        <w:numPr>
          <w:ilvl w:val="0"/>
          <w:numId w:val="16"/>
        </w:numPr>
        <w:jc w:val="both"/>
        <w:rPr>
          <w:lang w:val="en-NL"/>
        </w:rPr>
      </w:pPr>
      <w:r>
        <w:rPr>
          <w:lang w:val="en-NL"/>
        </w:rPr>
        <w:t>Search for items</w:t>
      </w:r>
    </w:p>
    <w:p w14:paraId="118E1967" w14:textId="71A4C56C" w:rsidR="000C7F7A" w:rsidRDefault="000C7F7A" w:rsidP="007B4EC9">
      <w:pPr>
        <w:pStyle w:val="ListParagraph"/>
        <w:numPr>
          <w:ilvl w:val="0"/>
          <w:numId w:val="16"/>
        </w:numPr>
        <w:jc w:val="both"/>
        <w:rPr>
          <w:lang w:val="en-NL"/>
        </w:rPr>
      </w:pPr>
      <w:r>
        <w:rPr>
          <w:lang w:val="en-NL"/>
        </w:rPr>
        <w:t>Recommendation for meals based on what you select of items.</w:t>
      </w:r>
    </w:p>
    <w:p w14:paraId="3B916CEE" w14:textId="6D690EAB" w:rsidR="00E61D80" w:rsidRDefault="00E61D80" w:rsidP="00E61D80">
      <w:pPr>
        <w:rPr>
          <w:lang w:val="en-NL"/>
        </w:rPr>
      </w:pPr>
    </w:p>
    <w:p w14:paraId="7264A636" w14:textId="1A495BA2" w:rsidR="00E61D80" w:rsidRDefault="00E61D80" w:rsidP="00E61D80">
      <w:pPr>
        <w:rPr>
          <w:lang w:val="en-NL"/>
        </w:rPr>
      </w:pPr>
    </w:p>
    <w:p w14:paraId="232334A8" w14:textId="61C96CFF" w:rsidR="00DB70F8" w:rsidRDefault="00DB70F8" w:rsidP="00E61D80">
      <w:pPr>
        <w:rPr>
          <w:lang w:val="en-NL"/>
        </w:rPr>
      </w:pPr>
    </w:p>
    <w:p w14:paraId="07676ECC" w14:textId="26123AC3" w:rsidR="0026242D" w:rsidRDefault="0026242D" w:rsidP="00E61D80">
      <w:pPr>
        <w:rPr>
          <w:lang w:val="en-NL"/>
        </w:rPr>
      </w:pPr>
    </w:p>
    <w:p w14:paraId="24651C97" w14:textId="10070D1A" w:rsidR="0026242D" w:rsidRDefault="0026242D" w:rsidP="00E61D80">
      <w:pPr>
        <w:rPr>
          <w:lang w:val="en-NL"/>
        </w:rPr>
      </w:pPr>
    </w:p>
    <w:p w14:paraId="798E66E6" w14:textId="16F6ADBA" w:rsidR="0026242D" w:rsidRDefault="0026242D" w:rsidP="00E61D80">
      <w:pPr>
        <w:rPr>
          <w:lang w:val="en-NL"/>
        </w:rPr>
      </w:pPr>
    </w:p>
    <w:p w14:paraId="10738779" w14:textId="29D6620C" w:rsidR="0026242D" w:rsidRDefault="0026242D" w:rsidP="00E61D80">
      <w:pPr>
        <w:rPr>
          <w:lang w:val="en-NL"/>
        </w:rPr>
      </w:pPr>
    </w:p>
    <w:p w14:paraId="207C41B3" w14:textId="1AC198A7" w:rsidR="0026242D" w:rsidRDefault="0026242D" w:rsidP="00E61D80">
      <w:pPr>
        <w:rPr>
          <w:lang w:val="en-NL"/>
        </w:rPr>
      </w:pPr>
    </w:p>
    <w:p w14:paraId="100A10B8" w14:textId="7DAAB11F" w:rsidR="0026242D" w:rsidRDefault="0026242D" w:rsidP="00E61D80">
      <w:pPr>
        <w:rPr>
          <w:lang w:val="en-NL"/>
        </w:rPr>
      </w:pPr>
    </w:p>
    <w:p w14:paraId="185A0054" w14:textId="6396E56F" w:rsidR="0026242D" w:rsidRDefault="0026242D" w:rsidP="00E61D80">
      <w:pPr>
        <w:rPr>
          <w:lang w:val="en-NL"/>
        </w:rPr>
      </w:pPr>
    </w:p>
    <w:p w14:paraId="72B1B9DC" w14:textId="35F9FFC4" w:rsidR="0026242D" w:rsidRDefault="0026242D" w:rsidP="0026242D">
      <w:pPr>
        <w:pStyle w:val="Heading1"/>
        <w:rPr>
          <w:lang w:val="en-NL"/>
        </w:rPr>
      </w:pPr>
      <w:bookmarkStart w:id="8" w:name="_Toc41067543"/>
      <w:r>
        <w:rPr>
          <w:lang w:val="en-NL"/>
        </w:rPr>
        <w:lastRenderedPageBreak/>
        <w:t>Technical design:</w:t>
      </w:r>
      <w:bookmarkEnd w:id="8"/>
    </w:p>
    <w:p w14:paraId="52D5CEA1" w14:textId="77777777" w:rsidR="0026242D" w:rsidRPr="0026242D" w:rsidRDefault="0026242D" w:rsidP="0026242D">
      <w:pPr>
        <w:rPr>
          <w:lang w:val="en-NL"/>
        </w:rPr>
      </w:pPr>
    </w:p>
    <w:p w14:paraId="404E20E9" w14:textId="3B1BAE30" w:rsidR="00DB70F8" w:rsidRPr="008B327F" w:rsidRDefault="00DB70F8" w:rsidP="0026242D">
      <w:pPr>
        <w:pStyle w:val="Heading2"/>
        <w:rPr>
          <w:lang w:val="en-NL"/>
        </w:rPr>
      </w:pPr>
      <w:bookmarkStart w:id="9" w:name="_Toc41067544"/>
      <w:r>
        <w:rPr>
          <w:lang w:val="en-NL"/>
        </w:rPr>
        <w:t>Class Diagram:</w:t>
      </w:r>
      <w:bookmarkEnd w:id="9"/>
    </w:p>
    <w:tbl>
      <w:tblPr>
        <w:tblStyle w:val="TableGrid"/>
        <w:tblpPr w:leftFromText="180" w:rightFromText="180" w:vertAnchor="page" w:horzAnchor="page" w:tblpX="972" w:tblpY="3490"/>
        <w:tblW w:w="0" w:type="auto"/>
        <w:tblLook w:val="04A0" w:firstRow="1" w:lastRow="0" w:firstColumn="1" w:lastColumn="0" w:noHBand="0" w:noVBand="1"/>
      </w:tblPr>
      <w:tblGrid>
        <w:gridCol w:w="4501"/>
      </w:tblGrid>
      <w:tr w:rsidR="006661AE" w14:paraId="09B640A8" w14:textId="77777777" w:rsidTr="006661AE">
        <w:trPr>
          <w:trHeight w:val="392"/>
        </w:trPr>
        <w:tc>
          <w:tcPr>
            <w:tcW w:w="4501" w:type="dxa"/>
          </w:tcPr>
          <w:p w14:paraId="6B5DD4B6" w14:textId="77777777" w:rsidR="006661AE" w:rsidRPr="00E61D80" w:rsidRDefault="006661AE" w:rsidP="006661AE">
            <w:pPr>
              <w:jc w:val="center"/>
              <w:rPr>
                <w:b/>
                <w:bCs/>
                <w:lang w:val="en-NL"/>
              </w:rPr>
            </w:pPr>
            <w:r w:rsidRPr="00E61D80">
              <w:rPr>
                <w:b/>
                <w:bCs/>
                <w:sz w:val="28"/>
                <w:szCs w:val="28"/>
                <w:lang w:val="en-NL"/>
              </w:rPr>
              <w:t>User</w:t>
            </w:r>
          </w:p>
        </w:tc>
      </w:tr>
      <w:tr w:rsidR="006661AE" w14:paraId="5516F15C" w14:textId="77777777" w:rsidTr="006661AE">
        <w:trPr>
          <w:trHeight w:val="912"/>
        </w:trPr>
        <w:tc>
          <w:tcPr>
            <w:tcW w:w="4501" w:type="dxa"/>
          </w:tcPr>
          <w:p w14:paraId="2FDB2E4C" w14:textId="77777777" w:rsidR="006661AE" w:rsidRDefault="006661AE" w:rsidP="006661AE">
            <w:pPr>
              <w:rPr>
                <w:lang w:val="en-NL"/>
              </w:rPr>
            </w:pPr>
            <w:r>
              <w:rPr>
                <w:lang w:val="en-NL"/>
              </w:rPr>
              <w:t>username: String</w:t>
            </w:r>
          </w:p>
          <w:p w14:paraId="068BD51B" w14:textId="77777777" w:rsidR="006661AE" w:rsidRDefault="006661AE" w:rsidP="006661AE">
            <w:pPr>
              <w:rPr>
                <w:lang w:val="en-NL"/>
              </w:rPr>
            </w:pPr>
            <w:r>
              <w:rPr>
                <w:lang w:val="en-NL"/>
              </w:rPr>
              <w:t>meals: ArrayList&lt;Meal&gt;</w:t>
            </w:r>
          </w:p>
          <w:p w14:paraId="3D7B28D4" w14:textId="77777777" w:rsidR="006661AE" w:rsidRDefault="006661AE" w:rsidP="006661AE">
            <w:pPr>
              <w:rPr>
                <w:lang w:val="en-NL"/>
              </w:rPr>
            </w:pPr>
            <w:r>
              <w:rPr>
                <w:lang w:val="en-NL"/>
              </w:rPr>
              <w:t>recommendedMeals:  ArrayList&lt;Meal&gt;</w:t>
            </w:r>
          </w:p>
          <w:p w14:paraId="38DA1373" w14:textId="77777777" w:rsidR="006661AE" w:rsidRDefault="006661AE" w:rsidP="006661AE">
            <w:pPr>
              <w:rPr>
                <w:lang w:val="en-NL"/>
              </w:rPr>
            </w:pPr>
            <w:r>
              <w:rPr>
                <w:lang w:val="en-NL"/>
              </w:rPr>
              <w:t>recentMeals:  ArrayList&lt;Meal&gt;</w:t>
            </w:r>
          </w:p>
          <w:p w14:paraId="2128F2BA" w14:textId="77777777" w:rsidR="006661AE" w:rsidRDefault="006661AE" w:rsidP="006661AE">
            <w:pPr>
              <w:rPr>
                <w:lang w:val="en-NL"/>
              </w:rPr>
            </w:pPr>
            <w:r>
              <w:rPr>
                <w:lang w:val="en-NL"/>
              </w:rPr>
              <w:t>items:  ArrayList&lt;Item&gt;</w:t>
            </w:r>
            <w:r>
              <w:rPr>
                <w:lang w:val="en-NL"/>
              </w:rPr>
              <w:br/>
              <w:t>currentSelectedMeal: Meal</w:t>
            </w:r>
          </w:p>
          <w:p w14:paraId="3AF49C24" w14:textId="77777777" w:rsidR="006661AE" w:rsidRDefault="006661AE" w:rsidP="006661AE">
            <w:pPr>
              <w:rPr>
                <w:lang w:val="en-NL"/>
              </w:rPr>
            </w:pPr>
            <w:r>
              <w:rPr>
                <w:lang w:val="en-NL"/>
              </w:rPr>
              <w:t>language: String</w:t>
            </w:r>
          </w:p>
        </w:tc>
      </w:tr>
      <w:tr w:rsidR="006661AE" w14:paraId="4AD9AB1D" w14:textId="77777777" w:rsidTr="006661AE">
        <w:trPr>
          <w:trHeight w:val="892"/>
        </w:trPr>
        <w:tc>
          <w:tcPr>
            <w:tcW w:w="4501" w:type="dxa"/>
          </w:tcPr>
          <w:p w14:paraId="6C363FEB" w14:textId="77777777" w:rsidR="006661AE" w:rsidRDefault="006661AE" w:rsidP="006661AE">
            <w:pPr>
              <w:rPr>
                <w:lang w:val="en-NL"/>
              </w:rPr>
            </w:pPr>
            <w:r>
              <w:rPr>
                <w:lang w:val="en-NL"/>
              </w:rPr>
              <w:t>User(String)</w:t>
            </w:r>
          </w:p>
          <w:p w14:paraId="783F10FB" w14:textId="77777777" w:rsidR="006661AE" w:rsidRDefault="006661AE" w:rsidP="006661AE">
            <w:pPr>
              <w:rPr>
                <w:lang w:val="en-NL"/>
              </w:rPr>
            </w:pPr>
            <w:r>
              <w:rPr>
                <w:lang w:val="en-NL"/>
              </w:rPr>
              <w:t>setUsername(String):void</w:t>
            </w:r>
          </w:p>
          <w:p w14:paraId="267B5BB4" w14:textId="77777777" w:rsidR="006661AE" w:rsidRDefault="006661AE" w:rsidP="006661AE">
            <w:pPr>
              <w:rPr>
                <w:lang w:val="en-NL"/>
              </w:rPr>
            </w:pPr>
            <w:r>
              <w:rPr>
                <w:lang w:val="en-NL"/>
              </w:rPr>
              <w:t>getRecentMeals(): ArrayList&lt;Meal&gt;</w:t>
            </w:r>
          </w:p>
          <w:p w14:paraId="6579DF3B" w14:textId="77777777" w:rsidR="006661AE" w:rsidRDefault="006661AE" w:rsidP="006661AE">
            <w:pPr>
              <w:rPr>
                <w:lang w:val="en-NL"/>
              </w:rPr>
            </w:pPr>
            <w:r>
              <w:rPr>
                <w:lang w:val="en-NL"/>
              </w:rPr>
              <w:t>addToRecentMeals(Meal): void</w:t>
            </w:r>
          </w:p>
          <w:p w14:paraId="0F75C848" w14:textId="77777777" w:rsidR="006661AE" w:rsidRDefault="006661AE" w:rsidP="006661AE">
            <w:pPr>
              <w:rPr>
                <w:lang w:val="en-NL"/>
              </w:rPr>
            </w:pPr>
            <w:r>
              <w:rPr>
                <w:lang w:val="en-NL"/>
              </w:rPr>
              <w:t>setCurrentSelectedMeal(Meal): void</w:t>
            </w:r>
          </w:p>
          <w:p w14:paraId="34913093" w14:textId="77777777" w:rsidR="006661AE" w:rsidRDefault="006661AE" w:rsidP="006661AE">
            <w:pPr>
              <w:rPr>
                <w:lang w:val="en-NL"/>
              </w:rPr>
            </w:pPr>
            <w:r>
              <w:rPr>
                <w:lang w:val="en-NL"/>
              </w:rPr>
              <w:t>getCurrentSelectedMeal(): Meal</w:t>
            </w:r>
          </w:p>
          <w:p w14:paraId="410136A4" w14:textId="77777777" w:rsidR="006661AE" w:rsidRDefault="006661AE" w:rsidP="006661AE">
            <w:pPr>
              <w:rPr>
                <w:lang w:val="en-NL"/>
              </w:rPr>
            </w:pPr>
            <w:r>
              <w:rPr>
                <w:lang w:val="en-NL"/>
              </w:rPr>
              <w:t>setLanguage(String): void</w:t>
            </w:r>
          </w:p>
          <w:p w14:paraId="669A171B" w14:textId="77777777" w:rsidR="006661AE" w:rsidRDefault="006661AE" w:rsidP="006661AE">
            <w:pPr>
              <w:rPr>
                <w:lang w:val="en-NL" w:bidi="ar-IQ"/>
              </w:rPr>
            </w:pPr>
            <w:r>
              <w:rPr>
                <w:lang w:val="en-NL" w:bidi="ar-IQ"/>
              </w:rPr>
              <w:t>getLanguage(): String</w:t>
            </w:r>
          </w:p>
          <w:p w14:paraId="4075455E" w14:textId="77777777" w:rsidR="006661AE" w:rsidRDefault="006661AE" w:rsidP="006661AE">
            <w:pPr>
              <w:rPr>
                <w:lang w:val="en-NL" w:bidi="ar-IQ"/>
              </w:rPr>
            </w:pPr>
            <w:r>
              <w:rPr>
                <w:lang w:val="en-NL" w:bidi="ar-IQ"/>
              </w:rPr>
              <w:t>getUsername(): String</w:t>
            </w:r>
          </w:p>
          <w:p w14:paraId="6DF309D4" w14:textId="77777777" w:rsidR="006661AE" w:rsidRDefault="006661AE" w:rsidP="006661AE">
            <w:pPr>
              <w:rPr>
                <w:lang w:val="en-NL" w:bidi="ar-IQ"/>
              </w:rPr>
            </w:pPr>
            <w:r>
              <w:rPr>
                <w:lang w:val="en-NL" w:bidi="ar-IQ"/>
              </w:rPr>
              <w:t>getItems(): ArrayList&lt;Item&gt;</w:t>
            </w:r>
          </w:p>
          <w:p w14:paraId="1FCCEC53" w14:textId="77777777" w:rsidR="006661AE" w:rsidRDefault="006661AE" w:rsidP="006661AE">
            <w:pPr>
              <w:rPr>
                <w:lang w:val="en-NL" w:bidi="ar-IQ"/>
              </w:rPr>
            </w:pPr>
            <w:r>
              <w:rPr>
                <w:lang w:val="en-NL" w:bidi="ar-IQ"/>
              </w:rPr>
              <w:t>updateItems(): void</w:t>
            </w:r>
          </w:p>
          <w:p w14:paraId="1392EB9F" w14:textId="77777777" w:rsidR="006661AE" w:rsidRDefault="006661AE" w:rsidP="006661AE">
            <w:pPr>
              <w:rPr>
                <w:lang w:val="en-NL" w:bidi="ar-IQ"/>
              </w:rPr>
            </w:pPr>
            <w:r>
              <w:rPr>
                <w:lang w:val="en-NL" w:bidi="ar-IQ"/>
              </w:rPr>
              <w:t>getAllMeals(): ArrayList&lt;Meal&gt;</w:t>
            </w:r>
          </w:p>
          <w:p w14:paraId="0665E079" w14:textId="77777777" w:rsidR="006661AE" w:rsidRDefault="006661AE" w:rsidP="006661AE">
            <w:pPr>
              <w:rPr>
                <w:lang w:val="en-NL" w:bidi="ar-IQ"/>
              </w:rPr>
            </w:pPr>
            <w:r>
              <w:rPr>
                <w:lang w:val="en-NL" w:bidi="ar-IQ"/>
              </w:rPr>
              <w:t>checkIfNameExisted(Meal): boolean</w:t>
            </w:r>
          </w:p>
          <w:p w14:paraId="0D612DCB" w14:textId="77777777" w:rsidR="006661AE" w:rsidRDefault="006661AE" w:rsidP="006661AE">
            <w:pPr>
              <w:rPr>
                <w:lang w:val="en-NL" w:bidi="ar-IQ"/>
              </w:rPr>
            </w:pPr>
            <w:r w:rsidRPr="005A3965">
              <w:rPr>
                <w:lang w:val="en-NL" w:bidi="ar-IQ"/>
              </w:rPr>
              <w:t>checkIfNameExistedStr</w:t>
            </w:r>
            <w:r>
              <w:rPr>
                <w:lang w:val="en-NL" w:bidi="ar-IQ"/>
              </w:rPr>
              <w:t>(String): boolean</w:t>
            </w:r>
          </w:p>
          <w:p w14:paraId="6426822F" w14:textId="77777777" w:rsidR="006661AE" w:rsidRDefault="006661AE" w:rsidP="006661AE">
            <w:pPr>
              <w:rPr>
                <w:rtl/>
                <w:lang w:val="en-NL" w:bidi="ar-IQ"/>
              </w:rPr>
            </w:pPr>
            <w:r>
              <w:rPr>
                <w:lang w:val="en-NL" w:bidi="ar-IQ"/>
              </w:rPr>
              <w:t>addMeal(Meal):Boolean</w:t>
            </w:r>
          </w:p>
          <w:p w14:paraId="345D432E" w14:textId="77777777" w:rsidR="006661AE" w:rsidRDefault="006661AE" w:rsidP="006661AE">
            <w:pPr>
              <w:rPr>
                <w:lang w:val="en-NL"/>
              </w:rPr>
            </w:pPr>
            <w:r>
              <w:rPr>
                <w:lang w:val="en-NL"/>
              </w:rPr>
              <w:t>getMealByName(String): Meal</w:t>
            </w:r>
          </w:p>
          <w:p w14:paraId="78E70A15" w14:textId="77777777" w:rsidR="006661AE" w:rsidRDefault="006661AE" w:rsidP="006661AE">
            <w:pPr>
              <w:rPr>
                <w:lang w:val="en-NL"/>
              </w:rPr>
            </w:pPr>
            <w:r>
              <w:rPr>
                <w:lang w:val="en-NL"/>
              </w:rPr>
              <w:t>getItemByName(String): Item</w:t>
            </w:r>
          </w:p>
          <w:p w14:paraId="527AC7AE" w14:textId="77777777" w:rsidR="006661AE" w:rsidRDefault="006661AE" w:rsidP="006661AE">
            <w:pPr>
              <w:rPr>
                <w:lang w:val="en-NL"/>
              </w:rPr>
            </w:pPr>
            <w:r>
              <w:rPr>
                <w:lang w:val="en-NL"/>
              </w:rPr>
              <w:t>getAllRecommendedMeals(): void</w:t>
            </w:r>
          </w:p>
          <w:p w14:paraId="4B4B4862" w14:textId="77777777" w:rsidR="006661AE" w:rsidRDefault="006661AE" w:rsidP="006661AE">
            <w:pPr>
              <w:rPr>
                <w:lang w:val="en-NL"/>
              </w:rPr>
            </w:pPr>
            <w:r>
              <w:rPr>
                <w:lang w:val="en-NL"/>
              </w:rPr>
              <w:t>getRecommendedMeals(): ArrayList&lt;Meal&gt;</w:t>
            </w:r>
          </w:p>
          <w:p w14:paraId="2224C034" w14:textId="77777777" w:rsidR="006661AE" w:rsidRDefault="006661AE" w:rsidP="006661AE">
            <w:pPr>
              <w:rPr>
                <w:lang w:val="en-NL"/>
              </w:rPr>
            </w:pPr>
            <w:r>
              <w:rPr>
                <w:lang w:val="en-NL"/>
              </w:rPr>
              <w:t>filterRecommendedMeals(String): void</w:t>
            </w:r>
          </w:p>
          <w:p w14:paraId="76EE543E" w14:textId="77777777" w:rsidR="006661AE" w:rsidRDefault="006661AE" w:rsidP="006661AE">
            <w:pPr>
              <w:rPr>
                <w:lang w:val="en-NL"/>
              </w:rPr>
            </w:pPr>
            <w:r>
              <w:rPr>
                <w:lang w:val="en-NL"/>
              </w:rPr>
              <w:t>getSelectedItems(): ArrayList&lt;Item&gt;</w:t>
            </w:r>
          </w:p>
          <w:p w14:paraId="3022C80F" w14:textId="77777777" w:rsidR="006661AE" w:rsidRDefault="006661AE" w:rsidP="006661AE">
            <w:pPr>
              <w:rPr>
                <w:lang w:val="en-NL"/>
              </w:rPr>
            </w:pPr>
            <w:r>
              <w:rPr>
                <w:lang w:val="en-NL"/>
              </w:rPr>
              <w:t>getUnSelectedItems(): ArrayList&lt;Item&gt;</w:t>
            </w:r>
          </w:p>
          <w:p w14:paraId="4161B2E7" w14:textId="77777777" w:rsidR="006661AE" w:rsidRDefault="006661AE" w:rsidP="006661AE">
            <w:pPr>
              <w:rPr>
                <w:lang w:val="en-NL"/>
              </w:rPr>
            </w:pPr>
            <w:r>
              <w:rPr>
                <w:lang w:val="en-NL"/>
              </w:rPr>
              <w:t>setAllItemsUnSelected(): void</w:t>
            </w:r>
          </w:p>
          <w:p w14:paraId="5C191E62" w14:textId="77777777" w:rsidR="006661AE" w:rsidRDefault="006661AE" w:rsidP="006661AE">
            <w:pPr>
              <w:rPr>
                <w:lang w:val="en-NL"/>
              </w:rPr>
            </w:pPr>
            <w:r>
              <w:rPr>
                <w:lang w:val="en-NL"/>
              </w:rPr>
              <w:t>setAllItemsSelected(): void</w:t>
            </w:r>
          </w:p>
          <w:p w14:paraId="4AAF86F8" w14:textId="77777777" w:rsidR="006661AE" w:rsidRDefault="006661AE" w:rsidP="006661AE">
            <w:pPr>
              <w:rPr>
                <w:lang w:val="en-NL"/>
              </w:rPr>
            </w:pPr>
            <w:r>
              <w:rPr>
                <w:lang w:val="en-NL"/>
              </w:rPr>
              <w:t>selectItemByName(String): void</w:t>
            </w:r>
          </w:p>
        </w:tc>
      </w:tr>
    </w:tbl>
    <w:p w14:paraId="653604DA" w14:textId="64650013" w:rsidR="00DB70F8" w:rsidRDefault="00DB70F8" w:rsidP="00E61D80">
      <w:pPr>
        <w:rPr>
          <w:lang w:val="en-NL"/>
        </w:rPr>
      </w:pPr>
    </w:p>
    <w:tbl>
      <w:tblPr>
        <w:tblStyle w:val="TableGrid"/>
        <w:tblpPr w:leftFromText="180" w:rightFromText="180" w:vertAnchor="text" w:horzAnchor="page" w:tblpX="6627" w:tblpY="92"/>
        <w:tblW w:w="0" w:type="auto"/>
        <w:tblLook w:val="04A0" w:firstRow="1" w:lastRow="0" w:firstColumn="1" w:lastColumn="0" w:noHBand="0" w:noVBand="1"/>
      </w:tblPr>
      <w:tblGrid>
        <w:gridCol w:w="4962"/>
      </w:tblGrid>
      <w:tr w:rsidR="006661AE" w14:paraId="26E518A7" w14:textId="77777777" w:rsidTr="006661AE">
        <w:trPr>
          <w:trHeight w:val="416"/>
        </w:trPr>
        <w:tc>
          <w:tcPr>
            <w:tcW w:w="4962" w:type="dxa"/>
          </w:tcPr>
          <w:p w14:paraId="19CEA037" w14:textId="77777777" w:rsidR="006661AE" w:rsidRPr="003B16D4" w:rsidRDefault="006661AE" w:rsidP="006661AE">
            <w:pPr>
              <w:jc w:val="center"/>
              <w:rPr>
                <w:b/>
                <w:bCs/>
                <w:sz w:val="28"/>
                <w:szCs w:val="28"/>
                <w:lang w:val="en-NL"/>
              </w:rPr>
            </w:pPr>
            <w:r w:rsidRPr="003B16D4">
              <w:rPr>
                <w:b/>
                <w:bCs/>
                <w:sz w:val="28"/>
                <w:szCs w:val="28"/>
                <w:lang w:val="en-NL"/>
              </w:rPr>
              <w:t>Meal</w:t>
            </w:r>
          </w:p>
        </w:tc>
      </w:tr>
      <w:tr w:rsidR="006661AE" w14:paraId="587E8F9F" w14:textId="77777777" w:rsidTr="006661AE">
        <w:trPr>
          <w:trHeight w:val="1832"/>
        </w:trPr>
        <w:tc>
          <w:tcPr>
            <w:tcW w:w="4962" w:type="dxa"/>
          </w:tcPr>
          <w:p w14:paraId="3DEF7AC3" w14:textId="77777777" w:rsidR="006661AE" w:rsidRDefault="006661AE" w:rsidP="006661AE">
            <w:pPr>
              <w:rPr>
                <w:lang w:val="en-NL"/>
              </w:rPr>
            </w:pPr>
            <w:r>
              <w:rPr>
                <w:lang w:val="en-NL"/>
              </w:rPr>
              <w:t>mealName: String</w:t>
            </w:r>
          </w:p>
          <w:p w14:paraId="2745583E" w14:textId="77777777" w:rsidR="006661AE" w:rsidRDefault="006661AE" w:rsidP="006661AE">
            <w:pPr>
              <w:rPr>
                <w:lang w:val="en-NL"/>
              </w:rPr>
            </w:pPr>
            <w:r>
              <w:rPr>
                <w:lang w:val="en-NL"/>
              </w:rPr>
              <w:t>items: ArrayList&lt;Item&gt;</w:t>
            </w:r>
          </w:p>
          <w:p w14:paraId="2A570E5A" w14:textId="77777777" w:rsidR="006661AE" w:rsidRDefault="006661AE" w:rsidP="006661AE">
            <w:pPr>
              <w:rPr>
                <w:lang w:val="en-NL"/>
              </w:rPr>
            </w:pPr>
            <w:r>
              <w:rPr>
                <w:lang w:val="en-NL"/>
              </w:rPr>
              <w:t>description: String</w:t>
            </w:r>
          </w:p>
          <w:p w14:paraId="68CE65A4" w14:textId="77777777" w:rsidR="006661AE" w:rsidRDefault="006661AE" w:rsidP="006661AE">
            <w:pPr>
              <w:rPr>
                <w:lang w:val="en-NL"/>
              </w:rPr>
            </w:pPr>
            <w:r>
              <w:rPr>
                <w:lang w:val="en-NL"/>
              </w:rPr>
              <w:t>image: int</w:t>
            </w:r>
          </w:p>
          <w:p w14:paraId="511E2157" w14:textId="77777777" w:rsidR="006661AE" w:rsidRDefault="006661AE" w:rsidP="006661AE">
            <w:pPr>
              <w:rPr>
                <w:lang w:val="en-NL"/>
              </w:rPr>
            </w:pPr>
            <w:r>
              <w:rPr>
                <w:lang w:val="en-NL"/>
              </w:rPr>
              <w:t>durationInMinutes: int</w:t>
            </w:r>
          </w:p>
          <w:p w14:paraId="0BF1DB81" w14:textId="77777777" w:rsidR="006661AE" w:rsidRPr="00DE0414" w:rsidRDefault="006661AE" w:rsidP="006661AE">
            <w:pPr>
              <w:rPr>
                <w:lang w:val="en-NL"/>
              </w:rPr>
            </w:pPr>
            <w:r>
              <w:rPr>
                <w:lang w:val="en-NL"/>
              </w:rPr>
              <w:t>isSelected: boolean</w:t>
            </w:r>
            <w:r>
              <w:rPr>
                <w:lang w:val="en-NL"/>
              </w:rPr>
              <w:br/>
              <w:t>dateCreated: Date</w:t>
            </w:r>
          </w:p>
        </w:tc>
      </w:tr>
      <w:tr w:rsidR="006661AE" w14:paraId="6681C0A9" w14:textId="77777777" w:rsidTr="006661AE">
        <w:trPr>
          <w:trHeight w:val="5322"/>
        </w:trPr>
        <w:tc>
          <w:tcPr>
            <w:tcW w:w="4962" w:type="dxa"/>
          </w:tcPr>
          <w:p w14:paraId="0A58A39A" w14:textId="77777777" w:rsidR="006661AE" w:rsidRDefault="006661AE" w:rsidP="006661AE">
            <w:pPr>
              <w:rPr>
                <w:lang w:val="en-NL"/>
              </w:rPr>
            </w:pPr>
            <w:r>
              <w:rPr>
                <w:lang w:val="en-NL"/>
              </w:rPr>
              <w:t>Meal(String, String, int, int)</w:t>
            </w:r>
          </w:p>
          <w:p w14:paraId="05890073" w14:textId="77777777" w:rsidR="006661AE" w:rsidRDefault="006661AE" w:rsidP="006661AE">
            <w:pPr>
              <w:rPr>
                <w:lang w:val="en-NL"/>
              </w:rPr>
            </w:pPr>
            <w:r>
              <w:rPr>
                <w:lang w:val="en-NL"/>
              </w:rPr>
              <w:t>Meal(String, String, int)</w:t>
            </w:r>
          </w:p>
          <w:p w14:paraId="73E2E369" w14:textId="77777777" w:rsidR="006661AE" w:rsidRDefault="006661AE" w:rsidP="006661AE">
            <w:pPr>
              <w:rPr>
                <w:lang w:val="en-NL"/>
              </w:rPr>
            </w:pPr>
            <w:r>
              <w:rPr>
                <w:lang w:val="en-NL"/>
              </w:rPr>
              <w:t>Meal()</w:t>
            </w:r>
          </w:p>
          <w:p w14:paraId="623B36B8" w14:textId="77777777" w:rsidR="006661AE" w:rsidRDefault="006661AE" w:rsidP="006661AE">
            <w:pPr>
              <w:rPr>
                <w:lang w:val="en-NL"/>
              </w:rPr>
            </w:pPr>
            <w:r>
              <w:rPr>
                <w:lang w:val="en-NL"/>
              </w:rPr>
              <w:t>setMealName(String): void</w:t>
            </w:r>
          </w:p>
          <w:p w14:paraId="14AF0930" w14:textId="77777777" w:rsidR="006661AE" w:rsidRDefault="006661AE" w:rsidP="006661AE">
            <w:pPr>
              <w:rPr>
                <w:lang w:val="en-NL"/>
              </w:rPr>
            </w:pPr>
            <w:r>
              <w:rPr>
                <w:lang w:val="en-NL"/>
              </w:rPr>
              <w:t>setDescription(String): void</w:t>
            </w:r>
          </w:p>
          <w:p w14:paraId="1A002FD6" w14:textId="77777777" w:rsidR="006661AE" w:rsidRDefault="006661AE" w:rsidP="006661AE">
            <w:pPr>
              <w:rPr>
                <w:lang w:val="en-NL"/>
              </w:rPr>
            </w:pPr>
            <w:r>
              <w:rPr>
                <w:lang w:val="en-NL"/>
              </w:rPr>
              <w:t>setItems(ArrayList&lt;Item&gt;): void</w:t>
            </w:r>
          </w:p>
          <w:p w14:paraId="1437DD77" w14:textId="77777777" w:rsidR="006661AE" w:rsidRDefault="006661AE" w:rsidP="006661AE">
            <w:pPr>
              <w:rPr>
                <w:lang w:val="en-NL"/>
              </w:rPr>
            </w:pPr>
            <w:r w:rsidRPr="008C686A">
              <w:rPr>
                <w:lang w:val="en-NL"/>
              </w:rPr>
              <w:t>setDurationInMinutes</w:t>
            </w:r>
            <w:r>
              <w:rPr>
                <w:lang w:val="en-NL"/>
              </w:rPr>
              <w:t>(int): void</w:t>
            </w:r>
          </w:p>
          <w:p w14:paraId="3E37E4F7" w14:textId="77777777" w:rsidR="006661AE" w:rsidRDefault="006661AE" w:rsidP="006661AE">
            <w:pPr>
              <w:rPr>
                <w:lang w:val="en-NL"/>
              </w:rPr>
            </w:pPr>
            <w:r>
              <w:rPr>
                <w:lang w:val="en-NL"/>
              </w:rPr>
              <w:t>addItem(Item): void</w:t>
            </w:r>
          </w:p>
          <w:p w14:paraId="01579D31" w14:textId="77777777" w:rsidR="006661AE" w:rsidRDefault="006661AE" w:rsidP="006661AE">
            <w:pPr>
              <w:rPr>
                <w:lang w:val="en-NL"/>
              </w:rPr>
            </w:pPr>
            <w:r>
              <w:rPr>
                <w:lang w:val="en-NL"/>
              </w:rPr>
              <w:t>getMealName(): String</w:t>
            </w:r>
          </w:p>
          <w:p w14:paraId="193622E4" w14:textId="77777777" w:rsidR="006661AE" w:rsidRDefault="006661AE" w:rsidP="006661AE">
            <w:pPr>
              <w:rPr>
                <w:lang w:val="en-NL"/>
              </w:rPr>
            </w:pPr>
            <w:r>
              <w:rPr>
                <w:lang w:val="en-NL"/>
              </w:rPr>
              <w:t>getDescription(): String</w:t>
            </w:r>
          </w:p>
          <w:p w14:paraId="4CE5403F" w14:textId="77777777" w:rsidR="006661AE" w:rsidRDefault="006661AE" w:rsidP="006661AE">
            <w:pPr>
              <w:rPr>
                <w:lang w:val="en-NL"/>
              </w:rPr>
            </w:pPr>
            <w:r>
              <w:rPr>
                <w:lang w:val="en-NL"/>
              </w:rPr>
              <w:t>getDurationInMinutes(): int</w:t>
            </w:r>
          </w:p>
          <w:p w14:paraId="11DE97CE" w14:textId="77777777" w:rsidR="006661AE" w:rsidRDefault="006661AE" w:rsidP="006661AE">
            <w:pPr>
              <w:rPr>
                <w:lang w:val="en-NL"/>
              </w:rPr>
            </w:pPr>
            <w:r>
              <w:rPr>
                <w:lang w:val="en-NL"/>
              </w:rPr>
              <w:t>getItems(): ArrayList&lt;Item&gt;</w:t>
            </w:r>
          </w:p>
          <w:p w14:paraId="23726CA4" w14:textId="77777777" w:rsidR="006661AE" w:rsidRDefault="006661AE" w:rsidP="006661AE">
            <w:pPr>
              <w:rPr>
                <w:lang w:val="en-NL"/>
              </w:rPr>
            </w:pPr>
            <w:r>
              <w:rPr>
                <w:lang w:val="en-NL"/>
              </w:rPr>
              <w:t>setImage(int): void</w:t>
            </w:r>
          </w:p>
          <w:p w14:paraId="77BE88E5" w14:textId="77777777" w:rsidR="006661AE" w:rsidRDefault="006661AE" w:rsidP="006661AE">
            <w:pPr>
              <w:rPr>
                <w:lang w:val="en-NL"/>
              </w:rPr>
            </w:pPr>
            <w:r>
              <w:rPr>
                <w:lang w:val="en-NL"/>
              </w:rPr>
              <w:t>getImage(): int</w:t>
            </w:r>
          </w:p>
          <w:p w14:paraId="6396B7AB" w14:textId="77777777" w:rsidR="006661AE" w:rsidRDefault="006661AE" w:rsidP="006661AE">
            <w:pPr>
              <w:rPr>
                <w:lang w:val="en-NL"/>
              </w:rPr>
            </w:pPr>
            <w:r>
              <w:rPr>
                <w:lang w:val="en-NL"/>
              </w:rPr>
              <w:t>getDateCreated(): Date</w:t>
            </w:r>
          </w:p>
          <w:p w14:paraId="28110C57" w14:textId="77777777" w:rsidR="006661AE" w:rsidRDefault="006661AE" w:rsidP="006661AE">
            <w:pPr>
              <w:rPr>
                <w:lang w:val="en-NL"/>
              </w:rPr>
            </w:pPr>
            <w:r>
              <w:rPr>
                <w:lang w:val="en-NL"/>
              </w:rPr>
              <w:t>setDateCreated(Date): void</w:t>
            </w:r>
          </w:p>
          <w:p w14:paraId="31132AB1" w14:textId="77777777" w:rsidR="006661AE" w:rsidRDefault="006661AE" w:rsidP="006661AE">
            <w:pPr>
              <w:rPr>
                <w:lang w:val="en-NL"/>
              </w:rPr>
            </w:pPr>
            <w:r w:rsidRPr="008C686A">
              <w:rPr>
                <w:lang w:val="en-NL"/>
              </w:rPr>
              <w:t>Meal</w:t>
            </w:r>
            <w:r>
              <w:rPr>
                <w:lang w:val="en-NL"/>
              </w:rPr>
              <w:t>Name</w:t>
            </w:r>
            <w:r w:rsidRPr="008C686A">
              <w:rPr>
                <w:lang w:val="en-NL"/>
              </w:rPr>
              <w:t>Comparator</w:t>
            </w:r>
            <w:r>
              <w:rPr>
                <w:lang w:val="en-NL"/>
              </w:rPr>
              <w:t xml:space="preserve">(): </w:t>
            </w:r>
            <w:r w:rsidRPr="00DB70F8">
              <w:rPr>
                <w:lang w:val="en-NL"/>
              </w:rPr>
              <w:t>Comparator&lt;Meal&gt;</w:t>
            </w:r>
          </w:p>
          <w:p w14:paraId="47598DE9" w14:textId="77777777" w:rsidR="006661AE" w:rsidRDefault="006661AE" w:rsidP="006661AE">
            <w:pPr>
              <w:rPr>
                <w:lang w:val="en-NL"/>
              </w:rPr>
            </w:pPr>
            <w:r w:rsidRPr="008C686A">
              <w:rPr>
                <w:lang w:val="en-NL"/>
              </w:rPr>
              <w:t>Meal</w:t>
            </w:r>
            <w:r>
              <w:rPr>
                <w:lang w:val="en-NL"/>
              </w:rPr>
              <w:t>Calories</w:t>
            </w:r>
            <w:r w:rsidRPr="008C686A">
              <w:rPr>
                <w:lang w:val="en-NL"/>
              </w:rPr>
              <w:t>Comparator</w:t>
            </w:r>
            <w:r>
              <w:rPr>
                <w:lang w:val="en-NL"/>
              </w:rPr>
              <w:t xml:space="preserve">(): </w:t>
            </w:r>
            <w:r w:rsidRPr="00DB70F8">
              <w:rPr>
                <w:lang w:val="en-NL"/>
              </w:rPr>
              <w:t>Comparator&lt;Meal&gt;</w:t>
            </w:r>
          </w:p>
          <w:p w14:paraId="51A5F3AB" w14:textId="77777777" w:rsidR="006661AE" w:rsidRPr="00DE0414" w:rsidRDefault="006661AE" w:rsidP="006661AE">
            <w:pPr>
              <w:rPr>
                <w:lang w:val="en-NL"/>
              </w:rPr>
            </w:pPr>
            <w:r w:rsidRPr="008C686A">
              <w:rPr>
                <w:lang w:val="en-NL"/>
              </w:rPr>
              <w:t>Meal</w:t>
            </w:r>
            <w:r>
              <w:rPr>
                <w:lang w:val="en-NL"/>
              </w:rPr>
              <w:t>Duration</w:t>
            </w:r>
            <w:r w:rsidRPr="008C686A">
              <w:rPr>
                <w:lang w:val="en-NL"/>
              </w:rPr>
              <w:t>Comparator</w:t>
            </w:r>
            <w:r>
              <w:rPr>
                <w:lang w:val="en-NL"/>
              </w:rPr>
              <w:t xml:space="preserve">(): </w:t>
            </w:r>
            <w:r w:rsidRPr="00DB70F8">
              <w:rPr>
                <w:lang w:val="en-NL"/>
              </w:rPr>
              <w:t>Comparator&lt;Meal&gt;</w:t>
            </w:r>
          </w:p>
        </w:tc>
      </w:tr>
    </w:tbl>
    <w:p w14:paraId="26D46891" w14:textId="0B0592C2" w:rsidR="00E61D80" w:rsidRDefault="00E61D80" w:rsidP="00E61D80">
      <w:pPr>
        <w:rPr>
          <w:lang w:val="en-NL"/>
        </w:rPr>
      </w:pPr>
    </w:p>
    <w:p w14:paraId="6FDBCA7B" w14:textId="5DF3BEC0" w:rsidR="00B61646" w:rsidRDefault="00B61646" w:rsidP="00E61D80">
      <w:pPr>
        <w:rPr>
          <w:lang w:val="en-NL"/>
        </w:rPr>
      </w:pPr>
    </w:p>
    <w:p w14:paraId="6AE9C582" w14:textId="254AEC70" w:rsidR="00B61646" w:rsidRDefault="00B61646" w:rsidP="00E61D80">
      <w:pPr>
        <w:rPr>
          <w:lang w:val="en-NL"/>
        </w:rPr>
      </w:pPr>
    </w:p>
    <w:p w14:paraId="465D40DB" w14:textId="028DE5EF" w:rsidR="00B61646" w:rsidRDefault="00B61646" w:rsidP="00E61D80">
      <w:pPr>
        <w:rPr>
          <w:lang w:val="en-NL"/>
        </w:rPr>
      </w:pPr>
    </w:p>
    <w:p w14:paraId="18BAA32C" w14:textId="4B127BF1" w:rsidR="00B61646" w:rsidRDefault="00B61646" w:rsidP="00E61D80">
      <w:pPr>
        <w:rPr>
          <w:lang w:val="en-NL"/>
        </w:rPr>
      </w:pPr>
    </w:p>
    <w:p w14:paraId="1F29BCCC" w14:textId="1F3C9555" w:rsidR="00B61646" w:rsidRDefault="00B61646" w:rsidP="00E61D80">
      <w:pPr>
        <w:rPr>
          <w:lang w:val="en-NL"/>
        </w:rPr>
      </w:pPr>
    </w:p>
    <w:p w14:paraId="7239B2B2" w14:textId="2A89482F" w:rsidR="00B61646" w:rsidRDefault="00B61646" w:rsidP="00E61D80">
      <w:pPr>
        <w:rPr>
          <w:lang w:val="en-NL"/>
        </w:rPr>
      </w:pPr>
    </w:p>
    <w:p w14:paraId="6FA2EDBE" w14:textId="5887747A" w:rsidR="00B61646" w:rsidRDefault="00B61646" w:rsidP="00E61D80">
      <w:pPr>
        <w:rPr>
          <w:lang w:val="en-NL"/>
        </w:rPr>
      </w:pPr>
    </w:p>
    <w:p w14:paraId="5F8C603C" w14:textId="2754B790" w:rsidR="00B61646" w:rsidRDefault="00B61646" w:rsidP="00E61D80">
      <w:pPr>
        <w:rPr>
          <w:lang w:val="en-NL"/>
        </w:rPr>
      </w:pPr>
    </w:p>
    <w:p w14:paraId="7812DA03" w14:textId="0642A8F8" w:rsidR="00B61646" w:rsidRDefault="00B61646" w:rsidP="00E61D80">
      <w:pPr>
        <w:rPr>
          <w:lang w:val="en-NL"/>
        </w:rPr>
      </w:pPr>
    </w:p>
    <w:p w14:paraId="4658D995" w14:textId="599FF867" w:rsidR="00B61646" w:rsidRDefault="00B61646" w:rsidP="00E61D80">
      <w:pPr>
        <w:rPr>
          <w:lang w:val="en-NL"/>
        </w:rPr>
      </w:pPr>
    </w:p>
    <w:p w14:paraId="69096800" w14:textId="28E7A703" w:rsidR="00B61646" w:rsidRDefault="00B61646" w:rsidP="00E61D80">
      <w:pPr>
        <w:rPr>
          <w:lang w:val="en-NL"/>
        </w:rPr>
      </w:pPr>
    </w:p>
    <w:p w14:paraId="59FEDDDA" w14:textId="2191E424" w:rsidR="00B61646" w:rsidRDefault="00B61646" w:rsidP="00E61D80">
      <w:pPr>
        <w:rPr>
          <w:lang w:val="en-NL"/>
        </w:rPr>
      </w:pPr>
    </w:p>
    <w:p w14:paraId="74E9FACA" w14:textId="4F46FCAF" w:rsidR="00B61646" w:rsidRDefault="00B61646" w:rsidP="00E61D80">
      <w:pPr>
        <w:rPr>
          <w:lang w:val="en-NL"/>
        </w:rPr>
      </w:pPr>
    </w:p>
    <w:p w14:paraId="7158B597" w14:textId="733B50E5" w:rsidR="00B61646" w:rsidRDefault="00B61646" w:rsidP="00E61D80">
      <w:pPr>
        <w:rPr>
          <w:lang w:val="en-NL"/>
        </w:rPr>
      </w:pPr>
    </w:p>
    <w:p w14:paraId="459B68E3" w14:textId="7613A481" w:rsidR="00B61646" w:rsidRDefault="00B61646" w:rsidP="00E61D80">
      <w:pPr>
        <w:rPr>
          <w:lang w:val="en-NL"/>
        </w:rPr>
      </w:pPr>
    </w:p>
    <w:p w14:paraId="6A9AD31C" w14:textId="50A1C8E4" w:rsidR="00B61646" w:rsidRDefault="00B61646" w:rsidP="00E61D80">
      <w:pPr>
        <w:rPr>
          <w:lang w:val="en-NL"/>
        </w:rPr>
      </w:pPr>
    </w:p>
    <w:p w14:paraId="69A4A5FF" w14:textId="6C81194D" w:rsidR="00B61646" w:rsidRDefault="00B61646" w:rsidP="00E61D80">
      <w:pPr>
        <w:rPr>
          <w:lang w:val="en-NL"/>
        </w:rPr>
      </w:pPr>
    </w:p>
    <w:p w14:paraId="46333376" w14:textId="468415BA" w:rsidR="00B61646" w:rsidRDefault="00B61646" w:rsidP="00B61646">
      <w:pPr>
        <w:pStyle w:val="Heading2"/>
        <w:rPr>
          <w:lang w:val="en-NL"/>
        </w:rPr>
      </w:pPr>
    </w:p>
    <w:p w14:paraId="544262CD" w14:textId="11D53156" w:rsidR="006661AE" w:rsidRDefault="006661AE" w:rsidP="006661AE">
      <w:pPr>
        <w:rPr>
          <w:lang w:val="en-NL"/>
        </w:rPr>
      </w:pPr>
    </w:p>
    <w:p w14:paraId="3AD26212" w14:textId="34091E5D" w:rsidR="006661AE" w:rsidRDefault="006661AE" w:rsidP="006661AE">
      <w:pPr>
        <w:rPr>
          <w:lang w:val="en-NL"/>
        </w:rPr>
      </w:pPr>
    </w:p>
    <w:p w14:paraId="5CDE96BF" w14:textId="77777777" w:rsidR="006661AE" w:rsidRPr="006661AE" w:rsidRDefault="006661AE" w:rsidP="006661AE">
      <w:pPr>
        <w:rPr>
          <w:lang w:val="en-NL"/>
        </w:rPr>
      </w:pPr>
    </w:p>
    <w:p w14:paraId="397F8C49" w14:textId="65D5AE1C" w:rsidR="00B61646" w:rsidRPr="008B327F" w:rsidRDefault="00B61646" w:rsidP="00B61646"/>
    <w:tbl>
      <w:tblPr>
        <w:tblStyle w:val="TableGrid"/>
        <w:tblpPr w:leftFromText="180" w:rightFromText="180" w:vertAnchor="text" w:horzAnchor="margin" w:tblpY="358"/>
        <w:tblW w:w="0" w:type="auto"/>
        <w:tblLook w:val="04A0" w:firstRow="1" w:lastRow="0" w:firstColumn="1" w:lastColumn="0" w:noHBand="0" w:noVBand="1"/>
      </w:tblPr>
      <w:tblGrid>
        <w:gridCol w:w="5099"/>
      </w:tblGrid>
      <w:tr w:rsidR="006661AE" w14:paraId="427570DC" w14:textId="77777777" w:rsidTr="006661AE">
        <w:trPr>
          <w:trHeight w:val="351"/>
        </w:trPr>
        <w:tc>
          <w:tcPr>
            <w:tcW w:w="5099" w:type="dxa"/>
          </w:tcPr>
          <w:p w14:paraId="7247AAEE" w14:textId="77777777" w:rsidR="006661AE" w:rsidRPr="008B327F" w:rsidRDefault="006661AE" w:rsidP="006661AE">
            <w:pPr>
              <w:jc w:val="center"/>
              <w:rPr>
                <w:b/>
                <w:bCs/>
                <w:sz w:val="28"/>
                <w:szCs w:val="28"/>
                <w:lang w:val="en-NL"/>
              </w:rPr>
            </w:pPr>
            <w:r>
              <w:rPr>
                <w:b/>
                <w:bCs/>
                <w:sz w:val="28"/>
                <w:szCs w:val="28"/>
                <w:lang w:val="en-NL"/>
              </w:rPr>
              <w:t>Item</w:t>
            </w:r>
          </w:p>
        </w:tc>
      </w:tr>
      <w:tr w:rsidR="006661AE" w14:paraId="55F7BC9A" w14:textId="77777777" w:rsidTr="006661AE">
        <w:trPr>
          <w:trHeight w:val="1548"/>
        </w:trPr>
        <w:tc>
          <w:tcPr>
            <w:tcW w:w="5099" w:type="dxa"/>
          </w:tcPr>
          <w:p w14:paraId="2E778044" w14:textId="77777777" w:rsidR="006661AE" w:rsidRDefault="006661AE" w:rsidP="006661AE">
            <w:pPr>
              <w:rPr>
                <w:lang w:val="en-NL"/>
              </w:rPr>
            </w:pPr>
            <w:r>
              <w:rPr>
                <w:lang w:val="en-NL"/>
              </w:rPr>
              <w:t>itemName: String</w:t>
            </w:r>
          </w:p>
          <w:p w14:paraId="39806A19" w14:textId="77777777" w:rsidR="006661AE" w:rsidRDefault="006661AE" w:rsidP="006661AE">
            <w:pPr>
              <w:rPr>
                <w:lang w:val="en-NL"/>
              </w:rPr>
            </w:pPr>
            <w:r>
              <w:rPr>
                <w:lang w:val="en-NL"/>
              </w:rPr>
              <w:t>description: String</w:t>
            </w:r>
          </w:p>
          <w:p w14:paraId="0E73202B" w14:textId="77777777" w:rsidR="006661AE" w:rsidRDefault="006661AE" w:rsidP="006661AE">
            <w:pPr>
              <w:rPr>
                <w:lang w:val="en-NL"/>
              </w:rPr>
            </w:pPr>
            <w:r>
              <w:rPr>
                <w:lang w:val="en-NL"/>
              </w:rPr>
              <w:t>calories: int</w:t>
            </w:r>
          </w:p>
          <w:p w14:paraId="71A5D85A" w14:textId="77777777" w:rsidR="006661AE" w:rsidRDefault="006661AE" w:rsidP="006661AE">
            <w:pPr>
              <w:rPr>
                <w:lang w:val="en-NL"/>
              </w:rPr>
            </w:pPr>
            <w:r>
              <w:rPr>
                <w:lang w:val="en-NL"/>
              </w:rPr>
              <w:t>picture: int</w:t>
            </w:r>
          </w:p>
          <w:p w14:paraId="0269E085" w14:textId="77777777" w:rsidR="006661AE" w:rsidRDefault="006661AE" w:rsidP="006661AE">
            <w:pPr>
              <w:rPr>
                <w:lang w:val="en-NL"/>
              </w:rPr>
            </w:pPr>
            <w:r>
              <w:rPr>
                <w:lang w:val="en-NL"/>
              </w:rPr>
              <w:t>isVegan: boolean</w:t>
            </w:r>
          </w:p>
          <w:p w14:paraId="32D7107B" w14:textId="77777777" w:rsidR="006661AE" w:rsidRDefault="006661AE" w:rsidP="006661AE">
            <w:pPr>
              <w:rPr>
                <w:lang w:val="en-NL"/>
              </w:rPr>
            </w:pPr>
            <w:r>
              <w:rPr>
                <w:lang w:val="en-NL"/>
              </w:rPr>
              <w:t>isVegetarian: boolean</w:t>
            </w:r>
          </w:p>
          <w:p w14:paraId="7FA00112" w14:textId="77777777" w:rsidR="006661AE" w:rsidRDefault="006661AE" w:rsidP="006661AE">
            <w:pPr>
              <w:rPr>
                <w:lang w:val="en-NL"/>
              </w:rPr>
            </w:pPr>
            <w:r>
              <w:rPr>
                <w:lang w:val="en-NL"/>
              </w:rPr>
              <w:t>isCarnicore: boolean</w:t>
            </w:r>
          </w:p>
          <w:p w14:paraId="3855FDD6" w14:textId="77777777" w:rsidR="006661AE" w:rsidRPr="00DE0414" w:rsidRDefault="006661AE" w:rsidP="006661AE">
            <w:pPr>
              <w:rPr>
                <w:lang w:val="en-NL"/>
              </w:rPr>
            </w:pPr>
            <w:r>
              <w:rPr>
                <w:lang w:val="en-NL"/>
              </w:rPr>
              <w:t>isSelected: boolean</w:t>
            </w:r>
          </w:p>
        </w:tc>
      </w:tr>
      <w:tr w:rsidR="006661AE" w14:paraId="15886315" w14:textId="77777777" w:rsidTr="006661AE">
        <w:trPr>
          <w:trHeight w:val="4499"/>
        </w:trPr>
        <w:tc>
          <w:tcPr>
            <w:tcW w:w="5099" w:type="dxa"/>
          </w:tcPr>
          <w:p w14:paraId="1C0B5330" w14:textId="77777777" w:rsidR="006661AE" w:rsidRDefault="006661AE" w:rsidP="006661AE">
            <w:pPr>
              <w:rPr>
                <w:lang w:val="en-NL"/>
              </w:rPr>
            </w:pPr>
            <w:r>
              <w:rPr>
                <w:lang w:val="en-NL"/>
              </w:rPr>
              <w:t>Item(String, String, int, int, int, boolean, boolean, boolean)</w:t>
            </w:r>
          </w:p>
          <w:p w14:paraId="798319D9" w14:textId="77777777" w:rsidR="006661AE" w:rsidRDefault="006661AE" w:rsidP="006661AE">
            <w:pPr>
              <w:rPr>
                <w:lang w:val="en-NL"/>
              </w:rPr>
            </w:pPr>
            <w:r>
              <w:rPr>
                <w:lang w:val="en-NL"/>
              </w:rPr>
              <w:t>Item(String, String, int, int, int, boolean, boolean, boolean, boolean)</w:t>
            </w:r>
          </w:p>
          <w:p w14:paraId="358389A0" w14:textId="77777777" w:rsidR="006661AE" w:rsidRDefault="006661AE" w:rsidP="006661AE">
            <w:pPr>
              <w:rPr>
                <w:lang w:val="en-NL"/>
              </w:rPr>
            </w:pPr>
            <w:r>
              <w:rPr>
                <w:lang w:val="en-NL"/>
              </w:rPr>
              <w:t>getDescription(): String</w:t>
            </w:r>
          </w:p>
          <w:p w14:paraId="12439944" w14:textId="77777777" w:rsidR="006661AE" w:rsidRDefault="006661AE" w:rsidP="006661AE">
            <w:pPr>
              <w:rPr>
                <w:lang w:val="en-NL"/>
              </w:rPr>
            </w:pPr>
            <w:r>
              <w:rPr>
                <w:lang w:val="en-NL"/>
              </w:rPr>
              <w:t>isVegan(): boolean</w:t>
            </w:r>
          </w:p>
          <w:p w14:paraId="465B8CE3" w14:textId="77777777" w:rsidR="006661AE" w:rsidRDefault="006661AE" w:rsidP="006661AE">
            <w:pPr>
              <w:rPr>
                <w:lang w:val="en-NL"/>
              </w:rPr>
            </w:pPr>
            <w:r>
              <w:rPr>
                <w:lang w:val="en-NL"/>
              </w:rPr>
              <w:t>isVegetarian(): boolean</w:t>
            </w:r>
          </w:p>
          <w:p w14:paraId="4138A95F" w14:textId="77777777" w:rsidR="006661AE" w:rsidRDefault="006661AE" w:rsidP="006661AE">
            <w:pPr>
              <w:rPr>
                <w:lang w:val="en-NL"/>
              </w:rPr>
            </w:pPr>
            <w:r>
              <w:rPr>
                <w:lang w:val="en-NL"/>
              </w:rPr>
              <w:t>isCarnivore(): boolean</w:t>
            </w:r>
          </w:p>
          <w:p w14:paraId="35C6713D" w14:textId="77777777" w:rsidR="006661AE" w:rsidRDefault="006661AE" w:rsidP="006661AE">
            <w:pPr>
              <w:rPr>
                <w:lang w:val="en-NL"/>
              </w:rPr>
            </w:pPr>
            <w:r>
              <w:rPr>
                <w:lang w:val="en-NL"/>
              </w:rPr>
              <w:t>getItemName(): String</w:t>
            </w:r>
          </w:p>
          <w:p w14:paraId="18F2EED4" w14:textId="77777777" w:rsidR="006661AE" w:rsidRDefault="006661AE" w:rsidP="006661AE">
            <w:pPr>
              <w:rPr>
                <w:lang w:val="en-NL"/>
              </w:rPr>
            </w:pPr>
            <w:r>
              <w:rPr>
                <w:lang w:val="en-NL"/>
              </w:rPr>
              <w:t>getPicture(): int</w:t>
            </w:r>
          </w:p>
          <w:p w14:paraId="3AC1014D" w14:textId="77777777" w:rsidR="006661AE" w:rsidRDefault="006661AE" w:rsidP="006661AE">
            <w:pPr>
              <w:rPr>
                <w:lang w:val="en-NL"/>
              </w:rPr>
            </w:pPr>
            <w:r>
              <w:rPr>
                <w:lang w:val="en-NL"/>
              </w:rPr>
              <w:t>getCalories(): int</w:t>
            </w:r>
          </w:p>
          <w:p w14:paraId="195BA8FD" w14:textId="77777777" w:rsidR="006661AE" w:rsidRDefault="006661AE" w:rsidP="006661AE">
            <w:pPr>
              <w:rPr>
                <w:lang w:val="en-NL"/>
              </w:rPr>
            </w:pPr>
            <w:r>
              <w:rPr>
                <w:lang w:val="en-NL"/>
              </w:rPr>
              <w:t>isSelectedChange(): void</w:t>
            </w:r>
          </w:p>
          <w:p w14:paraId="6C6EA65C" w14:textId="77777777" w:rsidR="006661AE" w:rsidRDefault="006661AE" w:rsidP="006661AE">
            <w:pPr>
              <w:rPr>
                <w:lang w:val="en-NL"/>
              </w:rPr>
            </w:pPr>
            <w:r>
              <w:rPr>
                <w:lang w:val="en-NL"/>
              </w:rPr>
              <w:t>isSelected(): boolean</w:t>
            </w:r>
          </w:p>
          <w:p w14:paraId="6BF0F6F4" w14:textId="77777777" w:rsidR="006661AE" w:rsidRDefault="006661AE" w:rsidP="006661AE">
            <w:pPr>
              <w:rPr>
                <w:lang w:val="en-NL"/>
              </w:rPr>
            </w:pPr>
            <w:r>
              <w:rPr>
                <w:lang w:val="en-NL"/>
              </w:rPr>
              <w:t>unSelectedChange(): void</w:t>
            </w:r>
          </w:p>
          <w:p w14:paraId="163EDF43" w14:textId="77777777" w:rsidR="006661AE" w:rsidRDefault="006661AE" w:rsidP="006661AE">
            <w:pPr>
              <w:rPr>
                <w:lang w:val="en-NL"/>
              </w:rPr>
            </w:pPr>
            <w:r>
              <w:rPr>
                <w:lang w:val="en-NL"/>
              </w:rPr>
              <w:t>selectedChange(): void</w:t>
            </w:r>
          </w:p>
          <w:p w14:paraId="0507C11F" w14:textId="77777777" w:rsidR="006661AE" w:rsidRPr="00DE0414" w:rsidRDefault="006661AE" w:rsidP="006661AE">
            <w:pPr>
              <w:rPr>
                <w:lang w:val="en-NL"/>
              </w:rPr>
            </w:pPr>
            <w:r>
              <w:rPr>
                <w:lang w:val="en-NL"/>
              </w:rPr>
              <w:t>compareTo(Item): int</w:t>
            </w:r>
          </w:p>
        </w:tc>
      </w:tr>
    </w:tbl>
    <w:p w14:paraId="518563F4" w14:textId="77777777" w:rsidR="00B61646" w:rsidRDefault="00B61646" w:rsidP="00B61646">
      <w:pPr>
        <w:rPr>
          <w:lang w:val="en-NL"/>
        </w:rPr>
      </w:pPr>
    </w:p>
    <w:p w14:paraId="547D9690" w14:textId="7105E687" w:rsidR="00B61646" w:rsidRDefault="00B61646" w:rsidP="00B61646">
      <w:pPr>
        <w:rPr>
          <w:lang w:val="en-NL"/>
        </w:rPr>
      </w:pPr>
    </w:p>
    <w:p w14:paraId="0A69CF8B" w14:textId="184BBCC6" w:rsidR="00B61646" w:rsidRDefault="00B61646" w:rsidP="00B61646">
      <w:pPr>
        <w:rPr>
          <w:lang w:val="en-NL"/>
        </w:rPr>
      </w:pPr>
    </w:p>
    <w:p w14:paraId="2C95B107" w14:textId="05B51CC2" w:rsidR="00B61646" w:rsidRDefault="00B61646" w:rsidP="00B61646">
      <w:pPr>
        <w:rPr>
          <w:lang w:val="en-NL"/>
        </w:rPr>
      </w:pPr>
    </w:p>
    <w:p w14:paraId="101CEF55" w14:textId="411653D7" w:rsidR="00B61646" w:rsidRDefault="00B61646" w:rsidP="00B61646">
      <w:pPr>
        <w:rPr>
          <w:lang w:val="en-NL"/>
        </w:rPr>
      </w:pPr>
    </w:p>
    <w:p w14:paraId="109B2F48" w14:textId="2C719E45" w:rsidR="00B61646" w:rsidRDefault="00B61646" w:rsidP="00B61646">
      <w:pPr>
        <w:rPr>
          <w:lang w:val="en-NL"/>
        </w:rPr>
      </w:pPr>
    </w:p>
    <w:p w14:paraId="1DD190FD" w14:textId="0BB3FE2C" w:rsidR="00B61646" w:rsidRDefault="00B61646" w:rsidP="00B61646">
      <w:pPr>
        <w:rPr>
          <w:lang w:val="en-NL"/>
        </w:rPr>
      </w:pPr>
    </w:p>
    <w:p w14:paraId="132AA3AC" w14:textId="77777777" w:rsidR="00B61646" w:rsidRDefault="00B61646" w:rsidP="00B61646">
      <w:pPr>
        <w:rPr>
          <w:lang w:val="en-NL"/>
        </w:rPr>
      </w:pPr>
    </w:p>
    <w:p w14:paraId="3A5955D7" w14:textId="6FFBD4E0" w:rsidR="00B61646" w:rsidRDefault="00B61646" w:rsidP="00227C00">
      <w:pPr>
        <w:rPr>
          <w:lang w:val="en-NL"/>
        </w:rPr>
      </w:pPr>
    </w:p>
    <w:p w14:paraId="2B2295BB" w14:textId="68D6E040" w:rsidR="008B327F" w:rsidRDefault="008B327F" w:rsidP="00227C00">
      <w:pPr>
        <w:rPr>
          <w:lang w:val="en-NL"/>
        </w:rPr>
      </w:pPr>
    </w:p>
    <w:p w14:paraId="1665F5BB" w14:textId="6090D1C9" w:rsidR="008B327F" w:rsidRDefault="008B327F" w:rsidP="00227C00">
      <w:pPr>
        <w:rPr>
          <w:lang w:val="en-NL"/>
        </w:rPr>
      </w:pPr>
    </w:p>
    <w:p w14:paraId="2ECCF778" w14:textId="083E7C35" w:rsidR="008B327F" w:rsidRDefault="008B327F" w:rsidP="00227C00">
      <w:pPr>
        <w:rPr>
          <w:lang w:val="en-NL"/>
        </w:rPr>
      </w:pPr>
    </w:p>
    <w:p w14:paraId="602FA6EA" w14:textId="1F23388D" w:rsidR="008B327F" w:rsidRDefault="008B327F" w:rsidP="00227C00">
      <w:pPr>
        <w:rPr>
          <w:lang w:val="en-NL"/>
        </w:rPr>
      </w:pPr>
    </w:p>
    <w:p w14:paraId="253D2F06" w14:textId="3741BCB1" w:rsidR="008B327F" w:rsidRDefault="008B327F" w:rsidP="00227C00">
      <w:pPr>
        <w:rPr>
          <w:lang w:val="en-NL"/>
        </w:rPr>
      </w:pPr>
    </w:p>
    <w:p w14:paraId="6FF09F06" w14:textId="7D11A961" w:rsidR="008B327F" w:rsidRDefault="008B327F" w:rsidP="00227C00">
      <w:pPr>
        <w:rPr>
          <w:lang w:val="en-NL"/>
        </w:rPr>
      </w:pPr>
    </w:p>
    <w:p w14:paraId="299BE65A" w14:textId="5CE0C4C3" w:rsidR="008B327F" w:rsidRDefault="008B327F" w:rsidP="00227C00">
      <w:pPr>
        <w:rPr>
          <w:lang w:val="en-NL"/>
        </w:rPr>
      </w:pPr>
    </w:p>
    <w:p w14:paraId="35E96447" w14:textId="55B8BFCC" w:rsidR="008B327F" w:rsidRDefault="008B327F" w:rsidP="00227C00">
      <w:pPr>
        <w:rPr>
          <w:lang w:val="en-NL"/>
        </w:rPr>
      </w:pPr>
    </w:p>
    <w:p w14:paraId="2BA2E44E" w14:textId="231D4D18" w:rsidR="008B327F" w:rsidRDefault="008B327F" w:rsidP="00227C00">
      <w:pPr>
        <w:rPr>
          <w:lang w:val="en-NL"/>
        </w:rPr>
      </w:pPr>
    </w:p>
    <w:p w14:paraId="36235382" w14:textId="04476823" w:rsidR="008B327F" w:rsidRDefault="008B327F" w:rsidP="00227C00">
      <w:pPr>
        <w:rPr>
          <w:lang w:val="en-NL"/>
        </w:rPr>
      </w:pPr>
    </w:p>
    <w:p w14:paraId="4272CC40" w14:textId="49127C4E" w:rsidR="008B327F" w:rsidRDefault="008B327F" w:rsidP="00227C00">
      <w:pPr>
        <w:rPr>
          <w:lang w:val="en-NL"/>
        </w:rPr>
      </w:pPr>
    </w:p>
    <w:p w14:paraId="653799FF" w14:textId="211BA76D" w:rsidR="008B327F" w:rsidRDefault="008B327F" w:rsidP="00227C00">
      <w:pPr>
        <w:rPr>
          <w:lang w:val="en-NL"/>
        </w:rPr>
      </w:pPr>
    </w:p>
    <w:p w14:paraId="3CF2C7A1" w14:textId="6F64DAD1" w:rsidR="008B327F" w:rsidRDefault="008B327F" w:rsidP="00227C00">
      <w:pPr>
        <w:rPr>
          <w:lang w:val="en-NL"/>
        </w:rPr>
      </w:pPr>
    </w:p>
    <w:p w14:paraId="0B2B6616" w14:textId="3276CAB8" w:rsidR="0026242D" w:rsidRDefault="0026242D" w:rsidP="00227C00">
      <w:pPr>
        <w:rPr>
          <w:lang w:val="en-NL"/>
        </w:rPr>
      </w:pPr>
    </w:p>
    <w:p w14:paraId="124BBA15" w14:textId="2A28B694" w:rsidR="0026242D" w:rsidRDefault="0026242D" w:rsidP="00CE056E">
      <w:pPr>
        <w:pStyle w:val="Heading2"/>
        <w:spacing w:line="360" w:lineRule="auto"/>
        <w:jc w:val="both"/>
        <w:rPr>
          <w:lang w:val="en-NL"/>
        </w:rPr>
      </w:pPr>
      <w:bookmarkStart w:id="10" w:name="_Toc41067545"/>
      <w:r>
        <w:rPr>
          <w:lang w:val="en-NL"/>
        </w:rPr>
        <w:lastRenderedPageBreak/>
        <w:t>Wireframing description:</w:t>
      </w:r>
      <w:bookmarkEnd w:id="10"/>
      <w:r>
        <w:rPr>
          <w:lang w:val="en-NL"/>
        </w:rPr>
        <w:t xml:space="preserve"> </w:t>
      </w:r>
    </w:p>
    <w:p w14:paraId="54DE4758" w14:textId="2D06C4A3" w:rsidR="0026242D" w:rsidRPr="004B23C9" w:rsidRDefault="0026242D" w:rsidP="004B23C9">
      <w:pPr>
        <w:spacing w:line="360" w:lineRule="auto"/>
        <w:jc w:val="both"/>
        <w:rPr>
          <w:lang w:val="en-NL"/>
        </w:rPr>
      </w:pPr>
      <w:r>
        <w:rPr>
          <w:lang w:val="en-NL"/>
        </w:rPr>
        <w:t>The idea of the app came to me from a daily issue I face everyday, I start thinking simulating how I thing when I want to cook something, I start thinking what I have already at home of items, them my brain thinks of meals I already know, but then I thought of a question, what if I have a dictionary of all meals in my brain, would it be a problem for me to prepare meals even with small number of items, I then I thought of applying this idea into an app, and I was also interviewing my friends about the idea and how would it help them, they were happy about having such an app in their phone, specially those who left their homes to live alone. I start designing the app process exactly how I processes it in my brain. First page that holds the preferred meals (or recently visited meals) in our case, then a screen to collect items,</w:t>
      </w:r>
      <w:r w:rsidR="00CE056E">
        <w:rPr>
          <w:lang w:val="en-NL"/>
        </w:rPr>
        <w:t xml:space="preserve"> then a screen to show the recommended meals, I also thought of having a sort, so people who prefer to have meals with less duration, calories, and for those who would love to see seek meals they have heard about it. Then a screen to show the details of the meal to be prepared. I also thought about editing meals based on the user preference, people may remove items such us salt, sugar or any thing else. Or even update the name of the meal, and the description.</w:t>
      </w:r>
      <w:r w:rsidR="007C1CE4">
        <w:rPr>
          <w:lang w:val="en-NL"/>
        </w:rPr>
        <w:t xml:space="preserve"> I used a virtual machine “Pixel 2 API 29” and my cell phone “Samsung S10 plus”.</w:t>
      </w:r>
      <w:bookmarkStart w:id="11" w:name="_GoBack"/>
      <w:bookmarkEnd w:id="11"/>
    </w:p>
    <w:p w14:paraId="06FED9D7" w14:textId="79F7C5AC" w:rsidR="0026242D" w:rsidRDefault="0026242D" w:rsidP="00227C00">
      <w:pPr>
        <w:rPr>
          <w:lang w:val="en-NL"/>
        </w:rPr>
      </w:pPr>
    </w:p>
    <w:p w14:paraId="31675D02" w14:textId="6567E393" w:rsidR="0026242D" w:rsidRDefault="0026242D" w:rsidP="00227C00">
      <w:pPr>
        <w:rPr>
          <w:lang w:val="en-NL"/>
        </w:rPr>
      </w:pPr>
    </w:p>
    <w:p w14:paraId="5D92740A" w14:textId="567A8437" w:rsidR="0026242D" w:rsidRDefault="0026242D" w:rsidP="00227C00">
      <w:pPr>
        <w:rPr>
          <w:lang w:val="en-NL"/>
        </w:rPr>
      </w:pPr>
    </w:p>
    <w:p w14:paraId="352F10FE" w14:textId="69ABA009" w:rsidR="0026242D" w:rsidRDefault="0026242D" w:rsidP="00227C00">
      <w:pPr>
        <w:rPr>
          <w:lang w:val="en-NL"/>
        </w:rPr>
      </w:pPr>
    </w:p>
    <w:p w14:paraId="78276936" w14:textId="1AFC24B2" w:rsidR="0026242D" w:rsidRDefault="0026242D" w:rsidP="00227C00">
      <w:pPr>
        <w:rPr>
          <w:lang w:val="en-NL"/>
        </w:rPr>
      </w:pPr>
    </w:p>
    <w:p w14:paraId="56187FAE" w14:textId="04E706D6" w:rsidR="0026242D" w:rsidRDefault="0026242D" w:rsidP="00227C00">
      <w:pPr>
        <w:rPr>
          <w:lang w:val="en-NL"/>
        </w:rPr>
      </w:pPr>
    </w:p>
    <w:p w14:paraId="2DFE044E" w14:textId="04F7DF89" w:rsidR="0026242D" w:rsidRDefault="0026242D" w:rsidP="00227C00">
      <w:pPr>
        <w:rPr>
          <w:lang w:val="en-NL"/>
        </w:rPr>
      </w:pPr>
    </w:p>
    <w:p w14:paraId="34472AEA" w14:textId="294629ED" w:rsidR="0026242D" w:rsidRDefault="0026242D" w:rsidP="00227C00">
      <w:pPr>
        <w:rPr>
          <w:lang w:val="en-NL"/>
        </w:rPr>
      </w:pPr>
    </w:p>
    <w:p w14:paraId="4123AF0C" w14:textId="77777777" w:rsidR="0026242D" w:rsidRDefault="0026242D" w:rsidP="00227C00">
      <w:pPr>
        <w:rPr>
          <w:lang w:val="en-NL"/>
        </w:rPr>
      </w:pPr>
    </w:p>
    <w:p w14:paraId="064CEC42" w14:textId="50105CE5" w:rsidR="008B327F" w:rsidRDefault="008B327F" w:rsidP="00227C00">
      <w:pPr>
        <w:rPr>
          <w:lang w:val="en-NL"/>
        </w:rPr>
      </w:pPr>
    </w:p>
    <w:p w14:paraId="256F6F97" w14:textId="2B6A2101" w:rsidR="008B327F" w:rsidRDefault="008B327F" w:rsidP="00227C00">
      <w:pPr>
        <w:rPr>
          <w:lang w:val="en-NL"/>
        </w:rPr>
      </w:pPr>
    </w:p>
    <w:p w14:paraId="6935F2A1" w14:textId="0BDDE819" w:rsidR="002E1C34" w:rsidRDefault="002E1C34" w:rsidP="002E1C34">
      <w:pPr>
        <w:pStyle w:val="Heading1"/>
        <w:rPr>
          <w:rtl/>
        </w:rPr>
      </w:pPr>
      <w:bookmarkStart w:id="12" w:name="_Toc41067546"/>
      <w:r w:rsidRPr="002E1C34">
        <w:lastRenderedPageBreak/>
        <w:t>Functional design:</w:t>
      </w:r>
      <w:bookmarkEnd w:id="12"/>
      <w:r w:rsidRPr="002E1C34">
        <w:t xml:space="preserve"> </w:t>
      </w:r>
    </w:p>
    <w:p w14:paraId="66892466" w14:textId="1AD8FBBA" w:rsidR="002E1C34" w:rsidRPr="002E1C34" w:rsidRDefault="002E1C34" w:rsidP="002E1C34">
      <w:r>
        <w:rPr>
          <w:noProof/>
        </w:rPr>
        <w:drawing>
          <wp:anchor distT="0" distB="0" distL="114300" distR="114300" simplePos="0" relativeHeight="251658240" behindDoc="0" locked="0" layoutInCell="1" allowOverlap="1" wp14:anchorId="5CFE2E48" wp14:editId="0994D4AC">
            <wp:simplePos x="0" y="0"/>
            <wp:positionH relativeFrom="margin">
              <wp:posOffset>2202180</wp:posOffset>
            </wp:positionH>
            <wp:positionV relativeFrom="margin">
              <wp:posOffset>354330</wp:posOffset>
            </wp:positionV>
            <wp:extent cx="1718945" cy="3314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8945" cy="3314700"/>
                    </a:xfrm>
                    <a:prstGeom prst="rect">
                      <a:avLst/>
                    </a:prstGeom>
                  </pic:spPr>
                </pic:pic>
              </a:graphicData>
            </a:graphic>
            <wp14:sizeRelH relativeFrom="margin">
              <wp14:pctWidth>0</wp14:pctWidth>
            </wp14:sizeRelH>
            <wp14:sizeRelV relativeFrom="margin">
              <wp14:pctHeight>0</wp14:pctHeight>
            </wp14:sizeRelV>
          </wp:anchor>
        </w:drawing>
      </w:r>
    </w:p>
    <w:p w14:paraId="3A3691ED" w14:textId="4DCDB77A" w:rsidR="002E1C34" w:rsidRPr="002E1C34" w:rsidRDefault="002E1C34" w:rsidP="002E1C34">
      <w:pPr>
        <w:rPr>
          <w:rtl/>
        </w:rPr>
      </w:pPr>
      <w:r>
        <w:rPr>
          <w:noProof/>
          <w:rtl/>
          <w:lang w:val="ar-SA"/>
        </w:rPr>
        <mc:AlternateContent>
          <mc:Choice Requires="wps">
            <w:drawing>
              <wp:anchor distT="0" distB="0" distL="114300" distR="114300" simplePos="0" relativeHeight="251679744" behindDoc="0" locked="0" layoutInCell="1" allowOverlap="1" wp14:anchorId="6804A061" wp14:editId="6FE5462D">
                <wp:simplePos x="0" y="0"/>
                <wp:positionH relativeFrom="column">
                  <wp:posOffset>-179070</wp:posOffset>
                </wp:positionH>
                <wp:positionV relativeFrom="paragraph">
                  <wp:posOffset>136525</wp:posOffset>
                </wp:positionV>
                <wp:extent cx="3829050" cy="8568690"/>
                <wp:effectExtent l="533400" t="38100" r="57150" b="137160"/>
                <wp:wrapNone/>
                <wp:docPr id="40" name="Connector: Elbow 40"/>
                <wp:cNvGraphicFramePr/>
                <a:graphic xmlns:a="http://schemas.openxmlformats.org/drawingml/2006/main">
                  <a:graphicData uri="http://schemas.microsoft.com/office/word/2010/wordprocessingShape">
                    <wps:wsp>
                      <wps:cNvCnPr/>
                      <wps:spPr>
                        <a:xfrm flipH="1">
                          <a:off x="0" y="0"/>
                          <a:ext cx="3829050" cy="8568690"/>
                        </a:xfrm>
                        <a:prstGeom prst="bentConnector3">
                          <a:avLst>
                            <a:gd name="adj1" fmla="val 1126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468CD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14.1pt;margin-top:10.75pt;width:301.5pt;height:674.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" adj="24325" strokecolor="black [3200]" strokeweight="2pt">
                <v:stroke endarrow="block"/>
                <v:shadow on="t" color="black" opacity="24903f" origin=",.5" offset="0,.55556mm"/>
              </v:shape>
            </w:pict>
          </mc:Fallback>
        </mc:AlternateContent>
      </w:r>
    </w:p>
    <w:p w14:paraId="0A517EBE" w14:textId="453A2496" w:rsidR="002E1C34" w:rsidRDefault="002E1C34" w:rsidP="002E1C34">
      <w:pPr>
        <w:rPr>
          <w:rtl/>
          <w:lang w:val="en-NL"/>
        </w:rPr>
      </w:pPr>
      <w:r>
        <w:rPr>
          <w:noProof/>
          <w:rtl/>
          <w:lang w:val="ar-SA"/>
        </w:rPr>
        <mc:AlternateContent>
          <mc:Choice Requires="wps">
            <w:drawing>
              <wp:anchor distT="0" distB="0" distL="114300" distR="114300" simplePos="0" relativeHeight="251674624" behindDoc="0" locked="0" layoutInCell="1" allowOverlap="1" wp14:anchorId="1D0B9503" wp14:editId="57CCA01F">
                <wp:simplePos x="0" y="0"/>
                <wp:positionH relativeFrom="column">
                  <wp:posOffset>3284220</wp:posOffset>
                </wp:positionH>
                <wp:positionV relativeFrom="paragraph">
                  <wp:posOffset>236855</wp:posOffset>
                </wp:positionV>
                <wp:extent cx="2861310" cy="3573780"/>
                <wp:effectExtent l="38100" t="19050" r="72390" b="102870"/>
                <wp:wrapNone/>
                <wp:docPr id="36" name="Straight Arrow Connector 36"/>
                <wp:cNvGraphicFramePr/>
                <a:graphic xmlns:a="http://schemas.openxmlformats.org/drawingml/2006/main">
                  <a:graphicData uri="http://schemas.microsoft.com/office/word/2010/wordprocessingShape">
                    <wps:wsp>
                      <wps:cNvCnPr/>
                      <wps:spPr>
                        <a:xfrm>
                          <a:off x="0" y="0"/>
                          <a:ext cx="2861310" cy="3573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322584" id="_x0000_t32" coordsize="21600,21600" o:spt="32" o:oned="t" path="m,l21600,21600e" filled="f">
                <v:path arrowok="t" fillok="f" o:connecttype="none"/>
                <o:lock v:ext="edit" shapetype="t"/>
              </v:shapetype>
              <v:shape id="Straight Arrow Connector 36" o:spid="_x0000_s1026" type="#_x0000_t32" style="position:absolute;margin-left:258.6pt;margin-top:18.65pt;width:225.3pt;height:28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" strokecolor="black [3200]" strokeweight="2pt">
                <v:stroke endarrow="block"/>
                <v:shadow on="t" color="black" opacity="24903f" origin=",.5" offset="0,.55556mm"/>
              </v:shape>
            </w:pict>
          </mc:Fallback>
        </mc:AlternateContent>
      </w:r>
    </w:p>
    <w:p w14:paraId="5C28E3F6" w14:textId="42532524" w:rsidR="002E1C34" w:rsidRDefault="002E1C34" w:rsidP="002E1C34">
      <w:pPr>
        <w:rPr>
          <w:rtl/>
          <w:lang w:val="en-NL"/>
        </w:rPr>
      </w:pPr>
    </w:p>
    <w:p w14:paraId="4ACDC193" w14:textId="56C6ED2F" w:rsidR="002E1C34" w:rsidRDefault="002E1C34" w:rsidP="002E1C34">
      <w:pPr>
        <w:rPr>
          <w:rtl/>
          <w:lang w:val="en-NL"/>
        </w:rPr>
      </w:pPr>
    </w:p>
    <w:p w14:paraId="4642A16B" w14:textId="7D817819" w:rsidR="002E1C34" w:rsidRDefault="002E1C34" w:rsidP="002E1C34">
      <w:pPr>
        <w:rPr>
          <w:rtl/>
          <w:lang w:val="en-NL"/>
        </w:rPr>
      </w:pPr>
    </w:p>
    <w:p w14:paraId="3A598407" w14:textId="392AC3F2" w:rsidR="002E1C34" w:rsidRDefault="002E1C34" w:rsidP="002E1C34">
      <w:pPr>
        <w:rPr>
          <w:rtl/>
          <w:lang w:val="en-NL"/>
        </w:rPr>
      </w:pPr>
    </w:p>
    <w:p w14:paraId="62816DD7" w14:textId="0A5B9AD9" w:rsidR="002E1C34" w:rsidRDefault="002E1C34" w:rsidP="002E1C34">
      <w:pPr>
        <w:rPr>
          <w:rtl/>
          <w:lang w:val="en-NL"/>
        </w:rPr>
      </w:pPr>
    </w:p>
    <w:p w14:paraId="65EB3807" w14:textId="2F82F7F3" w:rsidR="002E1C34" w:rsidRDefault="002E1C34" w:rsidP="002E1C34">
      <w:pPr>
        <w:rPr>
          <w:rtl/>
          <w:lang w:val="en-NL"/>
        </w:rPr>
      </w:pPr>
    </w:p>
    <w:p w14:paraId="79CB13CC" w14:textId="143DC6A2" w:rsidR="002E1C34" w:rsidRDefault="002E1C34" w:rsidP="002E1C34">
      <w:pPr>
        <w:rPr>
          <w:rtl/>
          <w:lang w:val="en-NL"/>
        </w:rPr>
      </w:pPr>
    </w:p>
    <w:p w14:paraId="2D6AB44B" w14:textId="153C0DC4" w:rsidR="002E1C34" w:rsidRDefault="002E1C34" w:rsidP="002E1C34">
      <w:pPr>
        <w:rPr>
          <w:rtl/>
          <w:lang w:val="en-NL"/>
        </w:rPr>
      </w:pPr>
    </w:p>
    <w:p w14:paraId="3DC3FC42" w14:textId="1A90F9D0" w:rsidR="002E1C34" w:rsidRDefault="002E1C34" w:rsidP="002E1C34">
      <w:pPr>
        <w:rPr>
          <w:rtl/>
          <w:lang w:val="en-NL"/>
        </w:rPr>
      </w:pPr>
      <w:r>
        <w:rPr>
          <w:noProof/>
          <w:rtl/>
          <w:lang w:val="ar-SA"/>
        </w:rPr>
        <mc:AlternateContent>
          <mc:Choice Requires="wps">
            <w:drawing>
              <wp:anchor distT="0" distB="0" distL="114300" distR="114300" simplePos="0" relativeHeight="251659264" behindDoc="0" locked="0" layoutInCell="1" allowOverlap="1" wp14:anchorId="61210357" wp14:editId="2BAC1F2D">
                <wp:simplePos x="0" y="0"/>
                <wp:positionH relativeFrom="column">
                  <wp:posOffset>2137410</wp:posOffset>
                </wp:positionH>
                <wp:positionV relativeFrom="paragraph">
                  <wp:posOffset>74930</wp:posOffset>
                </wp:positionV>
                <wp:extent cx="1805940" cy="4800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1805940" cy="4800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ACB88E" w14:textId="146D1022" w:rsidR="002E1C34" w:rsidRPr="002E1C34" w:rsidRDefault="002E1C34" w:rsidP="002E1C34">
                            <w:pPr>
                              <w:jc w:val="center"/>
                              <w:rPr>
                                <w:lang w:val="en-NL" w:bidi="ar-IQ"/>
                              </w:rPr>
                            </w:pPr>
                            <w:r>
                              <w:rPr>
                                <w:lang w:val="en-NL" w:bidi="ar-IQ"/>
                              </w:rPr>
                              <w:t>MainActivity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10357" id="Rectangle 26" o:spid="_x0000_s1026" style="position:absolute;margin-left:168.3pt;margin-top:5.9pt;width:142.2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" fillcolor="#738ac8 [3208]" strokecolor="#2c3e70 [1608]" strokeweight="2pt">
                <v:textbox>
                  <w:txbxContent>
                    <w:p w14:paraId="01ACB88E" w14:textId="146D1022" w:rsidR="002E1C34" w:rsidRPr="002E1C34" w:rsidRDefault="002E1C34" w:rsidP="002E1C34">
                      <w:pPr>
                        <w:jc w:val="center"/>
                        <w:rPr>
                          <w:lang w:val="en-NL" w:bidi="ar-IQ"/>
                        </w:rPr>
                      </w:pPr>
                      <w:r>
                        <w:rPr>
                          <w:lang w:val="en-NL" w:bidi="ar-IQ"/>
                        </w:rPr>
                        <w:t>MainActivity</w:t>
                      </w:r>
                    </w:p>
                  </w:txbxContent>
                </v:textbox>
              </v:rect>
            </w:pict>
          </mc:Fallback>
        </mc:AlternateContent>
      </w:r>
    </w:p>
    <w:p w14:paraId="03AC4828" w14:textId="6ADBA031" w:rsidR="002E1C34" w:rsidRDefault="002E1C34" w:rsidP="002E1C34">
      <w:pPr>
        <w:rPr>
          <w:rtl/>
          <w:lang w:val="en-NL"/>
        </w:rPr>
      </w:pPr>
    </w:p>
    <w:p w14:paraId="03D58336" w14:textId="61F4BB36" w:rsidR="002E1C34" w:rsidRDefault="002E1C34" w:rsidP="002E1C34">
      <w:pPr>
        <w:rPr>
          <w:lang w:val="en-NL"/>
        </w:rPr>
      </w:pPr>
    </w:p>
    <w:p w14:paraId="1345450B" w14:textId="2CBEEF9B" w:rsidR="002E1C34" w:rsidRDefault="002E1C34" w:rsidP="002E1C34">
      <w:pPr>
        <w:rPr>
          <w:rtl/>
          <w:lang w:val="en-NL"/>
        </w:rPr>
      </w:pPr>
      <w:r>
        <w:rPr>
          <w:noProof/>
          <w:rtl/>
          <w:lang w:val="ar-SA"/>
        </w:rPr>
        <mc:AlternateContent>
          <mc:Choice Requires="wps">
            <w:drawing>
              <wp:anchor distT="0" distB="0" distL="114300" distR="114300" simplePos="0" relativeHeight="251693056" behindDoc="0" locked="0" layoutInCell="1" allowOverlap="1" wp14:anchorId="69B82976" wp14:editId="6B08D450">
                <wp:simplePos x="0" y="0"/>
                <wp:positionH relativeFrom="column">
                  <wp:posOffset>4140200</wp:posOffset>
                </wp:positionH>
                <wp:positionV relativeFrom="paragraph">
                  <wp:posOffset>217170</wp:posOffset>
                </wp:positionV>
                <wp:extent cx="793750" cy="1797050"/>
                <wp:effectExtent l="57150" t="38100" r="63500" b="88900"/>
                <wp:wrapNone/>
                <wp:docPr id="37" name="Straight Arrow Connector 37"/>
                <wp:cNvGraphicFramePr/>
                <a:graphic xmlns:a="http://schemas.openxmlformats.org/drawingml/2006/main">
                  <a:graphicData uri="http://schemas.microsoft.com/office/word/2010/wordprocessingShape">
                    <wps:wsp>
                      <wps:cNvCnPr/>
                      <wps:spPr>
                        <a:xfrm flipH="1" flipV="1">
                          <a:off x="0" y="0"/>
                          <a:ext cx="793750" cy="1797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6A941" id="Straight Arrow Connector 37" o:spid="_x0000_s1026" type="#_x0000_t32" style="position:absolute;margin-left:326pt;margin-top:17.1pt;width:62.5pt;height:141.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92032" behindDoc="0" locked="0" layoutInCell="1" allowOverlap="1" wp14:anchorId="2C86E763" wp14:editId="699FF9AA">
            <wp:simplePos x="0" y="0"/>
            <wp:positionH relativeFrom="margin">
              <wp:posOffset>4800600</wp:posOffset>
            </wp:positionH>
            <wp:positionV relativeFrom="margin">
              <wp:posOffset>4712335</wp:posOffset>
            </wp:positionV>
            <wp:extent cx="1430020" cy="278257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0020" cy="278257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mc:AlternateContent>
          <mc:Choice Requires="wps">
            <w:drawing>
              <wp:anchor distT="0" distB="0" distL="114300" distR="114300" simplePos="0" relativeHeight="251678720" behindDoc="0" locked="0" layoutInCell="1" allowOverlap="1" wp14:anchorId="22B96A45" wp14:editId="68DA323B">
                <wp:simplePos x="0" y="0"/>
                <wp:positionH relativeFrom="column">
                  <wp:posOffset>1931670</wp:posOffset>
                </wp:positionH>
                <wp:positionV relativeFrom="paragraph">
                  <wp:posOffset>193040</wp:posOffset>
                </wp:positionV>
                <wp:extent cx="880110" cy="807720"/>
                <wp:effectExtent l="57150" t="38100" r="53340" b="87630"/>
                <wp:wrapNone/>
                <wp:docPr id="38" name="Straight Arrow Connector 38"/>
                <wp:cNvGraphicFramePr/>
                <a:graphic xmlns:a="http://schemas.openxmlformats.org/drawingml/2006/main">
                  <a:graphicData uri="http://schemas.microsoft.com/office/word/2010/wordprocessingShape">
                    <wps:wsp>
                      <wps:cNvCnPr/>
                      <wps:spPr>
                        <a:xfrm flipH="1" flipV="1">
                          <a:off x="0" y="0"/>
                          <a:ext cx="880110" cy="807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6D7B6" id="Straight Arrow Connector 38" o:spid="_x0000_s1026" type="#_x0000_t32" style="position:absolute;margin-left:152.1pt;margin-top:15.2pt;width:69.3pt;height:63.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67456" behindDoc="0" locked="0" layoutInCell="1" allowOverlap="1" wp14:anchorId="60EF59FD" wp14:editId="6246F8AE">
            <wp:simplePos x="0" y="0"/>
            <wp:positionH relativeFrom="margin">
              <wp:posOffset>461010</wp:posOffset>
            </wp:positionH>
            <wp:positionV relativeFrom="margin">
              <wp:posOffset>4732020</wp:posOffset>
            </wp:positionV>
            <wp:extent cx="1421130" cy="2753995"/>
            <wp:effectExtent l="0" t="0" r="762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1130" cy="2753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7DABAB7" wp14:editId="1B723FD2">
            <wp:simplePos x="0" y="0"/>
            <wp:positionH relativeFrom="margin">
              <wp:posOffset>2698115</wp:posOffset>
            </wp:positionH>
            <wp:positionV relativeFrom="margin">
              <wp:posOffset>4754880</wp:posOffset>
            </wp:positionV>
            <wp:extent cx="1433830" cy="27584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3830" cy="2758440"/>
                    </a:xfrm>
                    <a:prstGeom prst="rect">
                      <a:avLst/>
                    </a:prstGeom>
                  </pic:spPr>
                </pic:pic>
              </a:graphicData>
            </a:graphic>
            <wp14:sizeRelH relativeFrom="margin">
              <wp14:pctWidth>0</wp14:pctWidth>
            </wp14:sizeRelH>
            <wp14:sizeRelV relativeFrom="margin">
              <wp14:pctHeight>0</wp14:pctHeight>
            </wp14:sizeRelV>
          </wp:anchor>
        </w:drawing>
      </w:r>
    </w:p>
    <w:p w14:paraId="69490252" w14:textId="2B1AB9DB" w:rsidR="002E1C34" w:rsidRDefault="002E1C34" w:rsidP="002E1C34">
      <w:pPr>
        <w:rPr>
          <w:lang w:val="en-NL"/>
        </w:rPr>
      </w:pPr>
    </w:p>
    <w:p w14:paraId="19342E6E" w14:textId="41704427" w:rsidR="002E1C34" w:rsidRDefault="002E1C34" w:rsidP="002E1C34">
      <w:pPr>
        <w:rPr>
          <w:lang w:val="en-NL"/>
        </w:rPr>
      </w:pPr>
    </w:p>
    <w:p w14:paraId="5A438A21" w14:textId="3DEDB261" w:rsidR="002E1C34" w:rsidRDefault="002E1C34" w:rsidP="002E1C34">
      <w:pPr>
        <w:rPr>
          <w:lang w:val="en-NL"/>
        </w:rPr>
      </w:pPr>
    </w:p>
    <w:p w14:paraId="49B6CCC5" w14:textId="0E947980" w:rsidR="002E1C34" w:rsidRDefault="002E1C34" w:rsidP="002E1C34">
      <w:pPr>
        <w:rPr>
          <w:lang w:val="en-NL"/>
        </w:rPr>
      </w:pPr>
    </w:p>
    <w:p w14:paraId="4CA6177D" w14:textId="7C0A132C" w:rsidR="002E1C34" w:rsidRDefault="002E1C34" w:rsidP="002E1C34">
      <w:pPr>
        <w:rPr>
          <w:lang w:val="en-NL"/>
        </w:rPr>
      </w:pPr>
    </w:p>
    <w:p w14:paraId="1B306303" w14:textId="57663156" w:rsidR="002E1C34" w:rsidRDefault="002E1C34" w:rsidP="002E1C34">
      <w:pPr>
        <w:rPr>
          <w:lang w:val="en-NL"/>
        </w:rPr>
      </w:pPr>
    </w:p>
    <w:p w14:paraId="53BE7D09" w14:textId="47DC2EB7" w:rsidR="002E1C34" w:rsidRDefault="002E1C34" w:rsidP="002E1C34">
      <w:pPr>
        <w:rPr>
          <w:lang w:val="en-NL"/>
        </w:rPr>
      </w:pPr>
    </w:p>
    <w:p w14:paraId="2F73FD8E" w14:textId="53B88568" w:rsidR="002E1C34" w:rsidRDefault="002E1C34" w:rsidP="002E1C34">
      <w:pPr>
        <w:rPr>
          <w:lang w:val="en-NL"/>
        </w:rPr>
      </w:pPr>
    </w:p>
    <w:p w14:paraId="2AABF2A8" w14:textId="5A1B7C29" w:rsidR="002E1C34" w:rsidRDefault="002E1C34" w:rsidP="002E1C34">
      <w:pPr>
        <w:rPr>
          <w:lang w:val="en-NL"/>
        </w:rPr>
      </w:pPr>
      <w:r>
        <w:rPr>
          <w:noProof/>
          <w:rtl/>
          <w:lang w:val="ar-SA"/>
        </w:rPr>
        <mc:AlternateContent>
          <mc:Choice Requires="wps">
            <w:drawing>
              <wp:anchor distT="0" distB="0" distL="114300" distR="114300" simplePos="0" relativeHeight="251673600" behindDoc="0" locked="0" layoutInCell="1" allowOverlap="1" wp14:anchorId="01BB5A16" wp14:editId="03DE9FA4">
                <wp:simplePos x="0" y="0"/>
                <wp:positionH relativeFrom="column">
                  <wp:posOffset>415290</wp:posOffset>
                </wp:positionH>
                <wp:positionV relativeFrom="paragraph">
                  <wp:posOffset>74295</wp:posOffset>
                </wp:positionV>
                <wp:extent cx="1501140" cy="4800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1501140" cy="4800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45D32A2" w14:textId="6B8EAACE" w:rsidR="002E1C34" w:rsidRPr="002E1C34" w:rsidRDefault="002E1C34" w:rsidP="002E1C34">
                            <w:pPr>
                              <w:rPr>
                                <w:lang w:val="en-NL" w:bidi="ar-IQ"/>
                              </w:rPr>
                            </w:pPr>
                            <w:r>
                              <w:rPr>
                                <w:lang w:val="en-NL" w:bidi="ar-IQ"/>
                              </w:rPr>
                              <w:t>MealDetailsActivity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B5A16" id="Rectangle 35" o:spid="_x0000_s1027" style="position:absolute;margin-left:32.7pt;margin-top:5.85pt;width:118.2pt;height:37.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" fillcolor="#738ac8 [3208]" strokecolor="#2c3e70 [1608]" strokeweight="2pt">
                <v:textbox>
                  <w:txbxContent>
                    <w:p w14:paraId="645D32A2" w14:textId="6B8EAACE" w:rsidR="002E1C34" w:rsidRPr="002E1C34" w:rsidRDefault="002E1C34" w:rsidP="002E1C34">
                      <w:pPr>
                        <w:rPr>
                          <w:lang w:val="en-NL" w:bidi="ar-IQ"/>
                        </w:rPr>
                      </w:pPr>
                      <w:r>
                        <w:rPr>
                          <w:lang w:val="en-NL" w:bidi="ar-IQ"/>
                        </w:rPr>
                        <w:t>MealDetailsActivity</w:t>
                      </w:r>
                    </w:p>
                  </w:txbxContent>
                </v:textbox>
              </v:rect>
            </w:pict>
          </mc:Fallback>
        </mc:AlternateContent>
      </w:r>
      <w:r>
        <w:rPr>
          <w:noProof/>
          <w:rtl/>
          <w:lang w:val="ar-SA"/>
        </w:rPr>
        <mc:AlternateContent>
          <mc:Choice Requires="wps">
            <w:drawing>
              <wp:anchor distT="0" distB="0" distL="114300" distR="114300" simplePos="0" relativeHeight="251671552" behindDoc="0" locked="0" layoutInCell="1" allowOverlap="1" wp14:anchorId="4E26EFB8" wp14:editId="049814A3">
                <wp:simplePos x="0" y="0"/>
                <wp:positionH relativeFrom="column">
                  <wp:posOffset>2678430</wp:posOffset>
                </wp:positionH>
                <wp:positionV relativeFrom="paragraph">
                  <wp:posOffset>108585</wp:posOffset>
                </wp:positionV>
                <wp:extent cx="1501140" cy="480060"/>
                <wp:effectExtent l="0" t="0" r="22860" b="15240"/>
                <wp:wrapNone/>
                <wp:docPr id="34" name="Rectangle 34"/>
                <wp:cNvGraphicFramePr/>
                <a:graphic xmlns:a="http://schemas.openxmlformats.org/drawingml/2006/main">
                  <a:graphicData uri="http://schemas.microsoft.com/office/word/2010/wordprocessingShape">
                    <wps:wsp>
                      <wps:cNvSpPr/>
                      <wps:spPr>
                        <a:xfrm>
                          <a:off x="0" y="0"/>
                          <a:ext cx="1501140" cy="4800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07186DF" w14:textId="1B61213D" w:rsidR="002E1C34" w:rsidRPr="002E1C34" w:rsidRDefault="002E1C34" w:rsidP="002E1C34">
                            <w:pPr>
                              <w:rPr>
                                <w:lang w:val="en-NL" w:bidi="ar-IQ"/>
                              </w:rPr>
                            </w:pPr>
                            <w:r>
                              <w:rPr>
                                <w:lang w:val="en-NL" w:bidi="ar-IQ"/>
                              </w:rPr>
                              <w:t>RecommendedMeals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26EFB8" id="Rectangle 34" o:spid="_x0000_s1028" style="position:absolute;margin-left:210.9pt;margin-top:8.55pt;width:118.2pt;height:37.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" fillcolor="#738ac8 [3208]" strokecolor="#2c3e70 [1608]" strokeweight="2pt">
                <v:textbox>
                  <w:txbxContent>
                    <w:p w14:paraId="507186DF" w14:textId="1B61213D" w:rsidR="002E1C34" w:rsidRPr="002E1C34" w:rsidRDefault="002E1C34" w:rsidP="002E1C34">
                      <w:pPr>
                        <w:rPr>
                          <w:lang w:val="en-NL" w:bidi="ar-IQ"/>
                        </w:rPr>
                      </w:pPr>
                      <w:r>
                        <w:rPr>
                          <w:lang w:val="en-NL" w:bidi="ar-IQ"/>
                        </w:rPr>
                        <w:t>RecommendedMeals</w:t>
                      </w:r>
                    </w:p>
                  </w:txbxContent>
                </v:textbox>
              </v:rect>
            </w:pict>
          </mc:Fallback>
        </mc:AlternateContent>
      </w:r>
      <w:r>
        <w:rPr>
          <w:noProof/>
          <w:rtl/>
          <w:lang w:val="ar-SA"/>
        </w:rPr>
        <mc:AlternateContent>
          <mc:Choice Requires="wps">
            <w:drawing>
              <wp:anchor distT="0" distB="0" distL="114300" distR="114300" simplePos="0" relativeHeight="251669504" behindDoc="0" locked="0" layoutInCell="1" allowOverlap="1" wp14:anchorId="3A7A77BC" wp14:editId="4B7311EF">
                <wp:simplePos x="0" y="0"/>
                <wp:positionH relativeFrom="column">
                  <wp:posOffset>5017770</wp:posOffset>
                </wp:positionH>
                <wp:positionV relativeFrom="paragraph">
                  <wp:posOffset>104775</wp:posOffset>
                </wp:positionV>
                <wp:extent cx="1040130" cy="480060"/>
                <wp:effectExtent l="0" t="0" r="26670" b="15240"/>
                <wp:wrapNone/>
                <wp:docPr id="32" name="Rectangle 32"/>
                <wp:cNvGraphicFramePr/>
                <a:graphic xmlns:a="http://schemas.openxmlformats.org/drawingml/2006/main">
                  <a:graphicData uri="http://schemas.microsoft.com/office/word/2010/wordprocessingShape">
                    <wps:wsp>
                      <wps:cNvSpPr/>
                      <wps:spPr>
                        <a:xfrm>
                          <a:off x="0" y="0"/>
                          <a:ext cx="1040130" cy="48006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5F9A0D4" w14:textId="1273433F" w:rsidR="002E1C34" w:rsidRPr="002E1C34" w:rsidRDefault="002E1C34" w:rsidP="002E1C34">
                            <w:pPr>
                              <w:rPr>
                                <w:lang w:val="en-NL" w:bidi="ar-IQ"/>
                              </w:rPr>
                            </w:pPr>
                            <w:r>
                              <w:rPr>
                                <w:lang w:val="en-NL" w:bidi="ar-IQ"/>
                              </w:rPr>
                              <w:t>ItemListView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A77BC" id="Rectangle 32" o:spid="_x0000_s1029" style="position:absolute;margin-left:395.1pt;margin-top:8.25pt;width:81.9pt;height:37.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" fillcolor="#738ac8 [3208]" strokecolor="#2c3e70 [1608]" strokeweight="2pt">
                <v:textbox>
                  <w:txbxContent>
                    <w:p w14:paraId="05F9A0D4" w14:textId="1273433F" w:rsidR="002E1C34" w:rsidRPr="002E1C34" w:rsidRDefault="002E1C34" w:rsidP="002E1C34">
                      <w:pPr>
                        <w:rPr>
                          <w:lang w:val="en-NL" w:bidi="ar-IQ"/>
                        </w:rPr>
                      </w:pPr>
                      <w:r>
                        <w:rPr>
                          <w:lang w:val="en-NL" w:bidi="ar-IQ"/>
                        </w:rPr>
                        <w:t>ItemListView</w:t>
                      </w:r>
                    </w:p>
                  </w:txbxContent>
                </v:textbox>
              </v:rect>
            </w:pict>
          </mc:Fallback>
        </mc:AlternateContent>
      </w:r>
    </w:p>
    <w:p w14:paraId="19E456D9" w14:textId="410DB16F" w:rsidR="002E1C34" w:rsidRDefault="002E1C34" w:rsidP="002E1C34">
      <w:pPr>
        <w:rPr>
          <w:rtl/>
          <w:lang w:val="en-NL"/>
        </w:rPr>
      </w:pPr>
    </w:p>
    <w:p w14:paraId="435B2328" w14:textId="552023F4" w:rsidR="002E1C34" w:rsidRDefault="002E1C34" w:rsidP="002E1C34">
      <w:pPr>
        <w:rPr>
          <w:lang w:val="en-NL"/>
        </w:rPr>
      </w:pPr>
      <w:r>
        <w:rPr>
          <w:noProof/>
        </w:rPr>
        <w:lastRenderedPageBreak/>
        <w:drawing>
          <wp:anchor distT="0" distB="0" distL="114300" distR="114300" simplePos="0" relativeHeight="251682816" behindDoc="0" locked="0" layoutInCell="1" allowOverlap="1" wp14:anchorId="100611D7" wp14:editId="7FA90467">
            <wp:simplePos x="0" y="0"/>
            <wp:positionH relativeFrom="margin">
              <wp:posOffset>603250</wp:posOffset>
            </wp:positionH>
            <wp:positionV relativeFrom="margin">
              <wp:posOffset>7620</wp:posOffset>
            </wp:positionV>
            <wp:extent cx="1860550" cy="3651250"/>
            <wp:effectExtent l="0" t="0" r="635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0550" cy="365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657DEC4" wp14:editId="4401428C">
            <wp:simplePos x="0" y="0"/>
            <wp:positionH relativeFrom="margin">
              <wp:posOffset>2946400</wp:posOffset>
            </wp:positionH>
            <wp:positionV relativeFrom="margin">
              <wp:posOffset>7620</wp:posOffset>
            </wp:positionV>
            <wp:extent cx="1891665" cy="36576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1665" cy="3657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mc:AlternateContent>
          <mc:Choice Requires="wps">
            <w:drawing>
              <wp:anchor distT="0" distB="0" distL="114300" distR="114300" simplePos="0" relativeHeight="251681792" behindDoc="0" locked="0" layoutInCell="1" allowOverlap="1" wp14:anchorId="44910E2A" wp14:editId="5F89B7C6">
                <wp:simplePos x="0" y="0"/>
                <wp:positionH relativeFrom="column">
                  <wp:posOffset>-241300</wp:posOffset>
                </wp:positionH>
                <wp:positionV relativeFrom="paragraph">
                  <wp:posOffset>-1351280</wp:posOffset>
                </wp:positionV>
                <wp:extent cx="3302000" cy="1504950"/>
                <wp:effectExtent l="457200" t="76200" r="50800" b="95250"/>
                <wp:wrapNone/>
                <wp:docPr id="43" name="Connector: Elbow 43"/>
                <wp:cNvGraphicFramePr/>
                <a:graphic xmlns:a="http://schemas.openxmlformats.org/drawingml/2006/main">
                  <a:graphicData uri="http://schemas.microsoft.com/office/word/2010/wordprocessingShape">
                    <wps:wsp>
                      <wps:cNvCnPr/>
                      <wps:spPr>
                        <a:xfrm flipH="1" flipV="1">
                          <a:off x="0" y="0"/>
                          <a:ext cx="3302000" cy="1504950"/>
                        </a:xfrm>
                        <a:prstGeom prst="bentConnector3">
                          <a:avLst>
                            <a:gd name="adj1" fmla="val 1126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5D109" id="Connector: Elbow 43" o:spid="_x0000_s1026" type="#_x0000_t34" style="position:absolute;margin-left:-19pt;margin-top:-106.4pt;width:260pt;height:118.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" adj="24325" strokecolor="black [3200]" strokeweight="2pt">
                <v:stroke endarrow="block"/>
                <v:shadow on="t" color="black" opacity="24903f" origin=",.5" offset="0,.55556mm"/>
              </v:shape>
            </w:pict>
          </mc:Fallback>
        </mc:AlternateContent>
      </w:r>
    </w:p>
    <w:p w14:paraId="04FBC61A" w14:textId="421059DD" w:rsidR="002E1C34" w:rsidRDefault="002E1C34" w:rsidP="002E1C34">
      <w:pPr>
        <w:rPr>
          <w:lang w:val="en-NL"/>
        </w:rPr>
      </w:pPr>
    </w:p>
    <w:p w14:paraId="6C0B58C0" w14:textId="720A07B8" w:rsidR="002E1C34" w:rsidRDefault="002E1C34" w:rsidP="002E1C34">
      <w:pPr>
        <w:rPr>
          <w:lang w:val="en-NL"/>
        </w:rPr>
      </w:pPr>
      <w:r>
        <w:rPr>
          <w:noProof/>
          <w:rtl/>
          <w:lang w:val="ar-SA"/>
        </w:rPr>
        <mc:AlternateContent>
          <mc:Choice Requires="wps">
            <w:drawing>
              <wp:anchor distT="0" distB="0" distL="114300" distR="114300" simplePos="0" relativeHeight="251688960" behindDoc="0" locked="0" layoutInCell="1" allowOverlap="1" wp14:anchorId="296AE695" wp14:editId="31F056D6">
                <wp:simplePos x="0" y="0"/>
                <wp:positionH relativeFrom="column">
                  <wp:posOffset>1670050</wp:posOffset>
                </wp:positionH>
                <wp:positionV relativeFrom="paragraph">
                  <wp:posOffset>102235</wp:posOffset>
                </wp:positionV>
                <wp:extent cx="165100" cy="4159250"/>
                <wp:effectExtent l="1771650" t="38100" r="25400" b="127000"/>
                <wp:wrapNone/>
                <wp:docPr id="48" name="Connector: Elbow 48"/>
                <wp:cNvGraphicFramePr/>
                <a:graphic xmlns:a="http://schemas.openxmlformats.org/drawingml/2006/main">
                  <a:graphicData uri="http://schemas.microsoft.com/office/word/2010/wordprocessingShape">
                    <wps:wsp>
                      <wps:cNvCnPr/>
                      <wps:spPr>
                        <a:xfrm>
                          <a:off x="0" y="0"/>
                          <a:ext cx="165100" cy="4159250"/>
                        </a:xfrm>
                        <a:prstGeom prst="bentConnector3">
                          <a:avLst>
                            <a:gd name="adj1" fmla="val -103963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81277" id="Connector: Elbow 48" o:spid="_x0000_s1026" type="#_x0000_t34" style="position:absolute;margin-left:131.5pt;margin-top:8.05pt;width:13pt;height:3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" adj="-224561" strokecolor="black [3200]" strokeweight="2pt">
                <v:stroke endarrow="block"/>
                <v:shadow on="t" color="black" opacity="24903f" origin=",.5" offset="0,.55556mm"/>
              </v:shape>
            </w:pict>
          </mc:Fallback>
        </mc:AlternateContent>
      </w:r>
    </w:p>
    <w:p w14:paraId="046E8597" w14:textId="7CDC3036" w:rsidR="002E1C34" w:rsidRDefault="002E1C34" w:rsidP="002E1C34">
      <w:pPr>
        <w:rPr>
          <w:lang w:val="en-NL"/>
        </w:rPr>
      </w:pPr>
    </w:p>
    <w:p w14:paraId="008D0004" w14:textId="26044D14" w:rsidR="002E1C34" w:rsidRDefault="002E1C34" w:rsidP="002E1C34">
      <w:pPr>
        <w:rPr>
          <w:lang w:val="en-NL"/>
        </w:rPr>
      </w:pPr>
    </w:p>
    <w:p w14:paraId="6FBA3B5D" w14:textId="7F3C2D3B" w:rsidR="002E1C34" w:rsidRDefault="002E1C34" w:rsidP="002E1C34">
      <w:pPr>
        <w:rPr>
          <w:lang w:val="en-NL"/>
        </w:rPr>
      </w:pPr>
    </w:p>
    <w:p w14:paraId="2F14A378" w14:textId="6EA3636F" w:rsidR="002E1C34" w:rsidRDefault="002E1C34" w:rsidP="002E1C34">
      <w:pPr>
        <w:rPr>
          <w:lang w:val="en-NL"/>
        </w:rPr>
      </w:pPr>
    </w:p>
    <w:p w14:paraId="5799C598" w14:textId="190910C9" w:rsidR="002E1C34" w:rsidRDefault="002E1C34" w:rsidP="002E1C34">
      <w:pPr>
        <w:rPr>
          <w:lang w:val="en-NL"/>
        </w:rPr>
      </w:pPr>
    </w:p>
    <w:p w14:paraId="09A8DFE9" w14:textId="52ADD67B" w:rsidR="002E1C34" w:rsidRDefault="002E1C34" w:rsidP="002E1C34">
      <w:pPr>
        <w:rPr>
          <w:lang w:val="en-NL"/>
        </w:rPr>
      </w:pPr>
    </w:p>
    <w:p w14:paraId="2FD55664" w14:textId="72737009" w:rsidR="002E1C34" w:rsidRDefault="002E1C34" w:rsidP="002E1C34">
      <w:pPr>
        <w:rPr>
          <w:lang w:val="en-NL"/>
        </w:rPr>
      </w:pPr>
    </w:p>
    <w:p w14:paraId="42AB3E5B" w14:textId="28573AAB" w:rsidR="002E1C34" w:rsidRDefault="002E1C34" w:rsidP="002E1C34">
      <w:pPr>
        <w:rPr>
          <w:lang w:val="en-NL"/>
        </w:rPr>
      </w:pPr>
    </w:p>
    <w:p w14:paraId="21648F1C" w14:textId="378D2776" w:rsidR="002E1C34" w:rsidRDefault="002E1C34" w:rsidP="002E1C34">
      <w:pPr>
        <w:rPr>
          <w:lang w:val="en-NL"/>
        </w:rPr>
      </w:pPr>
    </w:p>
    <w:p w14:paraId="195823C6" w14:textId="09FAB76A" w:rsidR="002E1C34" w:rsidRDefault="002E1C34" w:rsidP="002E1C34">
      <w:pPr>
        <w:rPr>
          <w:lang w:val="en-NL"/>
        </w:rPr>
      </w:pPr>
      <w:r>
        <w:rPr>
          <w:noProof/>
          <w:rtl/>
          <w:lang w:val="ar-SA"/>
        </w:rPr>
        <mc:AlternateContent>
          <mc:Choice Requires="wps">
            <w:drawing>
              <wp:anchor distT="0" distB="0" distL="114300" distR="114300" simplePos="0" relativeHeight="251685888" behindDoc="0" locked="0" layoutInCell="1" allowOverlap="1" wp14:anchorId="7E60E0E3" wp14:editId="68C5A403">
                <wp:simplePos x="0" y="0"/>
                <wp:positionH relativeFrom="margin">
                  <wp:posOffset>603250</wp:posOffset>
                </wp:positionH>
                <wp:positionV relativeFrom="paragraph">
                  <wp:posOffset>29845</wp:posOffset>
                </wp:positionV>
                <wp:extent cx="4235450" cy="609600"/>
                <wp:effectExtent l="0" t="0" r="12700" b="19050"/>
                <wp:wrapNone/>
                <wp:docPr id="46" name="Rectangle 46"/>
                <wp:cNvGraphicFramePr/>
                <a:graphic xmlns:a="http://schemas.openxmlformats.org/drawingml/2006/main">
                  <a:graphicData uri="http://schemas.microsoft.com/office/word/2010/wordprocessingShape">
                    <wps:wsp>
                      <wps:cNvSpPr/>
                      <wps:spPr>
                        <a:xfrm>
                          <a:off x="0" y="0"/>
                          <a:ext cx="4235450" cy="6096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A4DFCD2" w14:textId="608EAB17" w:rsidR="002E1C34" w:rsidRPr="002E1C34" w:rsidRDefault="002E1C34" w:rsidP="002E1C34">
                            <w:pPr>
                              <w:jc w:val="center"/>
                              <w:rPr>
                                <w:b/>
                                <w:bCs/>
                                <w:sz w:val="48"/>
                                <w:szCs w:val="48"/>
                                <w:lang w:val="en-NL" w:bidi="ar-IQ"/>
                              </w:rPr>
                            </w:pPr>
                            <w:r w:rsidRPr="002E1C34">
                              <w:rPr>
                                <w:b/>
                                <w:bCs/>
                                <w:sz w:val="48"/>
                                <w:szCs w:val="48"/>
                                <w:lang w:val="en-NL" w:bidi="ar-IQ"/>
                              </w:rPr>
                              <w:t>SettingsActivity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E0E3" id="Rectangle 46" o:spid="_x0000_s1030" style="position:absolute;margin-left:47.5pt;margin-top:2.35pt;width:333.5pt;height:4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" fillcolor="#738ac8 [3208]" strokecolor="#2c3e70 [1608]" strokeweight="2pt">
                <v:textbox>
                  <w:txbxContent>
                    <w:p w14:paraId="5A4DFCD2" w14:textId="608EAB17" w:rsidR="002E1C34" w:rsidRPr="002E1C34" w:rsidRDefault="002E1C34" w:rsidP="002E1C34">
                      <w:pPr>
                        <w:jc w:val="center"/>
                        <w:rPr>
                          <w:b/>
                          <w:bCs/>
                          <w:sz w:val="48"/>
                          <w:szCs w:val="48"/>
                          <w:lang w:val="en-NL" w:bidi="ar-IQ"/>
                        </w:rPr>
                      </w:pPr>
                      <w:r w:rsidRPr="002E1C34">
                        <w:rPr>
                          <w:b/>
                          <w:bCs/>
                          <w:sz w:val="48"/>
                          <w:szCs w:val="48"/>
                          <w:lang w:val="en-NL" w:bidi="ar-IQ"/>
                        </w:rPr>
                        <w:t>SettingsActivity</w:t>
                      </w:r>
                    </w:p>
                  </w:txbxContent>
                </v:textbox>
                <w10:wrap anchorx="margin"/>
              </v:rect>
            </w:pict>
          </mc:Fallback>
        </mc:AlternateContent>
      </w:r>
    </w:p>
    <w:p w14:paraId="57AE3093" w14:textId="2FA64FD4" w:rsidR="002E1C34" w:rsidRDefault="002E1C34" w:rsidP="002E1C34">
      <w:pPr>
        <w:rPr>
          <w:lang w:val="en-NL"/>
        </w:rPr>
      </w:pPr>
    </w:p>
    <w:p w14:paraId="66A8FA31" w14:textId="3FBB69DD" w:rsidR="002E1C34" w:rsidRDefault="002E1C34" w:rsidP="002E1C34">
      <w:pPr>
        <w:rPr>
          <w:lang w:val="en-NL"/>
        </w:rPr>
      </w:pPr>
    </w:p>
    <w:p w14:paraId="55079955" w14:textId="5EF06517" w:rsidR="002E1C34" w:rsidRDefault="002E1C34" w:rsidP="002E1C34">
      <w:pPr>
        <w:rPr>
          <w:lang w:val="en-NL"/>
        </w:rPr>
      </w:pPr>
      <w:r>
        <w:rPr>
          <w:noProof/>
        </w:rPr>
        <w:drawing>
          <wp:anchor distT="0" distB="0" distL="114300" distR="114300" simplePos="0" relativeHeight="251686912" behindDoc="0" locked="0" layoutInCell="1" allowOverlap="1" wp14:anchorId="2B064EDE" wp14:editId="257BC080">
            <wp:simplePos x="0" y="0"/>
            <wp:positionH relativeFrom="margin">
              <wp:align>center</wp:align>
            </wp:positionH>
            <wp:positionV relativeFrom="margin">
              <wp:posOffset>4724400</wp:posOffset>
            </wp:positionV>
            <wp:extent cx="1588250" cy="31305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8250" cy="3130550"/>
                    </a:xfrm>
                    <a:prstGeom prst="rect">
                      <a:avLst/>
                    </a:prstGeom>
                  </pic:spPr>
                </pic:pic>
              </a:graphicData>
            </a:graphic>
          </wp:anchor>
        </w:drawing>
      </w:r>
    </w:p>
    <w:p w14:paraId="458D048D" w14:textId="2B6864D1" w:rsidR="002E1C34" w:rsidRDefault="002E1C34" w:rsidP="002E1C34">
      <w:pPr>
        <w:rPr>
          <w:lang w:val="en-NL"/>
        </w:rPr>
      </w:pPr>
    </w:p>
    <w:p w14:paraId="34755493" w14:textId="303A76BE" w:rsidR="002E1C34" w:rsidRDefault="002E1C34" w:rsidP="002E1C34">
      <w:pPr>
        <w:rPr>
          <w:lang w:val="en-NL"/>
        </w:rPr>
      </w:pPr>
    </w:p>
    <w:p w14:paraId="1BA77719" w14:textId="0290CBFC" w:rsidR="002E1C34" w:rsidRDefault="002E1C34" w:rsidP="002E1C34">
      <w:pPr>
        <w:rPr>
          <w:lang w:val="en-NL"/>
        </w:rPr>
      </w:pPr>
    </w:p>
    <w:p w14:paraId="07EE241E" w14:textId="55EC54C3" w:rsidR="002E1C34" w:rsidRDefault="002E1C34" w:rsidP="002E1C34">
      <w:pPr>
        <w:rPr>
          <w:lang w:val="en-NL"/>
        </w:rPr>
      </w:pPr>
    </w:p>
    <w:p w14:paraId="667CA0B5" w14:textId="562E358A" w:rsidR="002E1C34" w:rsidRDefault="002E1C34" w:rsidP="002E1C34">
      <w:pPr>
        <w:rPr>
          <w:lang w:val="en-NL"/>
        </w:rPr>
      </w:pPr>
    </w:p>
    <w:p w14:paraId="45C8DDA7" w14:textId="45EC266F" w:rsidR="002E1C34" w:rsidRDefault="002E1C34" w:rsidP="002E1C34">
      <w:pPr>
        <w:rPr>
          <w:lang w:val="en-NL"/>
        </w:rPr>
      </w:pPr>
    </w:p>
    <w:p w14:paraId="0F8B5734" w14:textId="6F9D286D" w:rsidR="002E1C34" w:rsidRDefault="002E1C34" w:rsidP="002E1C34">
      <w:pPr>
        <w:rPr>
          <w:lang w:val="en-NL"/>
        </w:rPr>
      </w:pPr>
    </w:p>
    <w:p w14:paraId="7B24C2D3" w14:textId="77777777" w:rsidR="002E1C34" w:rsidRDefault="002E1C34" w:rsidP="002E1C34">
      <w:pPr>
        <w:rPr>
          <w:lang w:val="en-NL"/>
        </w:rPr>
      </w:pPr>
    </w:p>
    <w:p w14:paraId="2EC2F523" w14:textId="7C15761F" w:rsidR="002E1C34" w:rsidRDefault="002E1C34" w:rsidP="00AF558A">
      <w:pPr>
        <w:rPr>
          <w:lang w:val="en-NL"/>
        </w:rPr>
      </w:pPr>
      <w:r>
        <w:rPr>
          <w:noProof/>
          <w:rtl/>
          <w:lang w:val="ar-SA"/>
        </w:rPr>
        <mc:AlternateContent>
          <mc:Choice Requires="wps">
            <w:drawing>
              <wp:anchor distT="0" distB="0" distL="114300" distR="114300" simplePos="0" relativeHeight="251691008" behindDoc="0" locked="0" layoutInCell="1" allowOverlap="1" wp14:anchorId="0D3C7D0C" wp14:editId="3D8D9C46">
                <wp:simplePos x="0" y="0"/>
                <wp:positionH relativeFrom="margin">
                  <wp:posOffset>1784350</wp:posOffset>
                </wp:positionH>
                <wp:positionV relativeFrom="paragraph">
                  <wp:posOffset>350520</wp:posOffset>
                </wp:positionV>
                <wp:extent cx="1866900" cy="520700"/>
                <wp:effectExtent l="0" t="0" r="19050" b="12700"/>
                <wp:wrapNone/>
                <wp:docPr id="49" name="Rectangle 49"/>
                <wp:cNvGraphicFramePr/>
                <a:graphic xmlns:a="http://schemas.openxmlformats.org/drawingml/2006/main">
                  <a:graphicData uri="http://schemas.microsoft.com/office/word/2010/wordprocessingShape">
                    <wps:wsp>
                      <wps:cNvSpPr/>
                      <wps:spPr>
                        <a:xfrm>
                          <a:off x="0" y="0"/>
                          <a:ext cx="1866900" cy="520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3E8642A" w14:textId="260FD42F" w:rsidR="002E1C34" w:rsidRPr="002E1C34" w:rsidRDefault="002E1C34" w:rsidP="002E1C34">
                            <w:pPr>
                              <w:jc w:val="center"/>
                              <w:rPr>
                                <w:b/>
                                <w:bCs/>
                                <w:sz w:val="40"/>
                                <w:szCs w:val="40"/>
                                <w:lang w:val="en-NL" w:bidi="ar-IQ"/>
                              </w:rPr>
                            </w:pPr>
                            <w:r w:rsidRPr="002E1C34">
                              <w:rPr>
                                <w:b/>
                                <w:bCs/>
                                <w:sz w:val="40"/>
                                <w:szCs w:val="40"/>
                                <w:lang w:val="en-NL" w:bidi="ar-IQ"/>
                              </w:rPr>
                              <w:t>AddMeal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7D0C" id="Rectangle 49" o:spid="_x0000_s1031" style="position:absolute;margin-left:140.5pt;margin-top:27.6pt;width:147pt;height:4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" fillcolor="#738ac8 [3208]" strokecolor="#2c3e70 [1608]" strokeweight="2pt">
                <v:textbox>
                  <w:txbxContent>
                    <w:p w14:paraId="03E8642A" w14:textId="260FD42F" w:rsidR="002E1C34" w:rsidRPr="002E1C34" w:rsidRDefault="002E1C34" w:rsidP="002E1C34">
                      <w:pPr>
                        <w:jc w:val="center"/>
                        <w:rPr>
                          <w:b/>
                          <w:bCs/>
                          <w:sz w:val="40"/>
                          <w:szCs w:val="40"/>
                          <w:lang w:val="en-NL" w:bidi="ar-IQ"/>
                        </w:rPr>
                      </w:pPr>
                      <w:r w:rsidRPr="002E1C34">
                        <w:rPr>
                          <w:b/>
                          <w:bCs/>
                          <w:sz w:val="40"/>
                          <w:szCs w:val="40"/>
                          <w:lang w:val="en-NL" w:bidi="ar-IQ"/>
                        </w:rPr>
                        <w:t>AddMeal</w:t>
                      </w:r>
                    </w:p>
                  </w:txbxContent>
                </v:textbox>
                <w10:wrap anchorx="margin"/>
              </v:rect>
            </w:pict>
          </mc:Fallback>
        </mc:AlternateContent>
      </w:r>
    </w:p>
    <w:p w14:paraId="0C80E494" w14:textId="66C87434" w:rsidR="002E1C34" w:rsidRDefault="002E1C34" w:rsidP="00C46840">
      <w:pPr>
        <w:rPr>
          <w:lang w:val="en-NL"/>
        </w:rPr>
      </w:pPr>
    </w:p>
    <w:p w14:paraId="3A4A1636" w14:textId="77777777" w:rsidR="002E1C34" w:rsidRDefault="002E1C34" w:rsidP="008B327F">
      <w:pPr>
        <w:pStyle w:val="Heading1"/>
        <w:rPr>
          <w:lang w:val="en-NL"/>
        </w:rPr>
      </w:pPr>
    </w:p>
    <w:p w14:paraId="2180E142" w14:textId="47CDB94A" w:rsidR="008B327F" w:rsidRDefault="008B327F" w:rsidP="008B327F">
      <w:pPr>
        <w:pStyle w:val="Heading1"/>
        <w:rPr>
          <w:lang w:val="en-NL"/>
        </w:rPr>
      </w:pPr>
      <w:bookmarkStart w:id="13" w:name="_Toc41067547"/>
      <w:r>
        <w:rPr>
          <w:lang w:val="en-NL"/>
        </w:rPr>
        <w:t>User Manual:</w:t>
      </w:r>
      <w:bookmarkEnd w:id="13"/>
    </w:p>
    <w:p w14:paraId="1D8B4701" w14:textId="3D997103" w:rsidR="008B327F" w:rsidRDefault="00C46840" w:rsidP="008B327F">
      <w:pPr>
        <w:rPr>
          <w:lang w:val="en-NL"/>
        </w:rPr>
      </w:pPr>
      <w:r>
        <w:rPr>
          <w:noProof/>
        </w:rPr>
        <w:drawing>
          <wp:anchor distT="0" distB="0" distL="114300" distR="114300" simplePos="0" relativeHeight="251695104" behindDoc="0" locked="0" layoutInCell="1" allowOverlap="1" wp14:anchorId="5C0173E2" wp14:editId="42A2F8F5">
            <wp:simplePos x="0" y="0"/>
            <wp:positionH relativeFrom="margin">
              <wp:posOffset>-285750</wp:posOffset>
            </wp:positionH>
            <wp:positionV relativeFrom="margin">
              <wp:posOffset>807720</wp:posOffset>
            </wp:positionV>
            <wp:extent cx="1718945" cy="3314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8945" cy="3314700"/>
                    </a:xfrm>
                    <a:prstGeom prst="rect">
                      <a:avLst/>
                    </a:prstGeom>
                  </pic:spPr>
                </pic:pic>
              </a:graphicData>
            </a:graphic>
            <wp14:sizeRelH relativeFrom="margin">
              <wp14:pctWidth>0</wp14:pctWidth>
            </wp14:sizeRelH>
            <wp14:sizeRelV relativeFrom="margin">
              <wp14:pctHeight>0</wp14:pctHeight>
            </wp14:sizeRelV>
          </wp:anchor>
        </w:drawing>
      </w:r>
    </w:p>
    <w:p w14:paraId="40800EAA" w14:textId="7BC1319E" w:rsidR="00C46840" w:rsidRDefault="00C46840" w:rsidP="008B327F">
      <w:pPr>
        <w:rPr>
          <w:lang w:val="en-NL"/>
        </w:rPr>
      </w:pPr>
    </w:p>
    <w:p w14:paraId="03CC16C6" w14:textId="528F5F21" w:rsidR="00C46840" w:rsidRDefault="00C46840" w:rsidP="008B327F">
      <w:pPr>
        <w:rPr>
          <w:lang w:val="en-NL"/>
        </w:rPr>
      </w:pPr>
      <w:r>
        <w:rPr>
          <w:lang w:val="en-NL"/>
        </w:rPr>
        <w:t xml:space="preserve">1- Main Application Screen: </w:t>
      </w:r>
    </w:p>
    <w:p w14:paraId="6141605C" w14:textId="02E0E8CB" w:rsidR="00AC069D" w:rsidRPr="00AC069D" w:rsidRDefault="00AC069D" w:rsidP="00AC069D">
      <w:pPr>
        <w:jc w:val="both"/>
        <w:rPr>
          <w:lang w:val="en-NL"/>
        </w:rPr>
      </w:pPr>
      <w:r>
        <w:rPr>
          <w:lang w:val="en-NL"/>
        </w:rPr>
        <w:t>This screen will appear to you once you click on the icon of the app in the apps list in your phone, it contains a button to start looking for a meal, and a list contains the recent visited meals. It also contains a menu in the nav bar of the screen in the up-right corner that will take you to the application settings. See picture (1).</w:t>
      </w:r>
    </w:p>
    <w:p w14:paraId="21B1E610" w14:textId="77777777" w:rsidR="00C46840" w:rsidRPr="00C46840" w:rsidRDefault="00C46840" w:rsidP="008B327F">
      <w:pPr>
        <w:rPr>
          <w:lang w:val="en-NL"/>
        </w:rPr>
      </w:pPr>
    </w:p>
    <w:p w14:paraId="54F691E0" w14:textId="12471EBC" w:rsidR="00C46840" w:rsidRDefault="00C46840" w:rsidP="008B327F">
      <w:pPr>
        <w:rPr>
          <w:lang w:val="en-NL"/>
        </w:rPr>
      </w:pPr>
    </w:p>
    <w:p w14:paraId="4D72DC67" w14:textId="4A7E278B" w:rsidR="00C46840" w:rsidRDefault="00C46840" w:rsidP="008B327F">
      <w:pPr>
        <w:rPr>
          <w:lang w:val="en-NL"/>
        </w:rPr>
      </w:pPr>
    </w:p>
    <w:p w14:paraId="64BFEE50" w14:textId="7D777398" w:rsidR="00C46840" w:rsidRDefault="00AC069D" w:rsidP="008B327F">
      <w:pPr>
        <w:rPr>
          <w:lang w:val="en-NL"/>
        </w:rPr>
      </w:pPr>
      <w:r>
        <w:rPr>
          <w:noProof/>
          <w:rtl/>
          <w:lang w:val="ar-SA"/>
        </w:rPr>
        <mc:AlternateContent>
          <mc:Choice Requires="wps">
            <w:drawing>
              <wp:anchor distT="0" distB="0" distL="114300" distR="114300" simplePos="0" relativeHeight="251724800" behindDoc="0" locked="0" layoutInCell="1" allowOverlap="1" wp14:anchorId="4D145378" wp14:editId="73300EE7">
                <wp:simplePos x="0" y="0"/>
                <wp:positionH relativeFrom="column">
                  <wp:posOffset>1060142</wp:posOffset>
                </wp:positionH>
                <wp:positionV relativeFrom="paragraph">
                  <wp:posOffset>249535</wp:posOffset>
                </wp:positionV>
                <wp:extent cx="694690" cy="818515"/>
                <wp:effectExtent l="0" t="0" r="10160" b="19685"/>
                <wp:wrapNone/>
                <wp:docPr id="23" name="Rectangle: Rounded Corners 23"/>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63338D0C" w14:textId="26777B48" w:rsidR="006661AE" w:rsidRPr="006661AE" w:rsidRDefault="00AC069D"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45378" id="Rectangle: Rounded Corners 23" o:spid="_x0000_s1032" style="position:absolute;margin-left:83.5pt;margin-top:19.65pt;width:54.7pt;height:64.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" filled="f" strokecolor="#738ac8 [3208]">
                <v:textbox>
                  <w:txbxContent>
                    <w:p w14:paraId="63338D0C" w14:textId="26777B48" w:rsidR="006661AE" w:rsidRPr="006661AE" w:rsidRDefault="00AC069D"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roundrect>
            </w:pict>
          </mc:Fallback>
        </mc:AlternateContent>
      </w:r>
    </w:p>
    <w:p w14:paraId="061880C9" w14:textId="36457244" w:rsidR="00C46840" w:rsidRDefault="00C46840" w:rsidP="008B327F">
      <w:pPr>
        <w:rPr>
          <w:lang w:val="en-NL"/>
        </w:rPr>
      </w:pPr>
    </w:p>
    <w:p w14:paraId="5A8D6FA7" w14:textId="1BB6F7A4" w:rsidR="00C46840" w:rsidRDefault="00C46840" w:rsidP="008B327F">
      <w:pPr>
        <w:rPr>
          <w:lang w:val="en-NL"/>
        </w:rPr>
      </w:pPr>
    </w:p>
    <w:p w14:paraId="6E15FD65" w14:textId="758E9CA1" w:rsidR="00C46840" w:rsidRDefault="00C46840" w:rsidP="008B327F">
      <w:pPr>
        <w:rPr>
          <w:lang w:val="en-NL"/>
        </w:rPr>
      </w:pPr>
    </w:p>
    <w:p w14:paraId="0B755080" w14:textId="567FBCB6" w:rsidR="00C46840" w:rsidRDefault="00C46840" w:rsidP="008B327F">
      <w:pPr>
        <w:rPr>
          <w:lang w:val="en-NL"/>
        </w:rPr>
      </w:pPr>
    </w:p>
    <w:p w14:paraId="7B6FFFF7" w14:textId="59C3DCAF" w:rsidR="00C46840" w:rsidRDefault="00C46840" w:rsidP="008B327F">
      <w:pPr>
        <w:rPr>
          <w:lang w:val="en-NL"/>
        </w:rPr>
      </w:pPr>
    </w:p>
    <w:p w14:paraId="4236E50F" w14:textId="1BFBA844" w:rsidR="00C46840" w:rsidRDefault="00C46840" w:rsidP="008B327F">
      <w:pPr>
        <w:rPr>
          <w:lang w:val="en-NL"/>
        </w:rPr>
      </w:pPr>
    </w:p>
    <w:p w14:paraId="0CD96608" w14:textId="61C38C8A" w:rsidR="00C46840" w:rsidRDefault="00C46840" w:rsidP="008B327F">
      <w:pPr>
        <w:rPr>
          <w:lang w:val="en-NL"/>
        </w:rPr>
      </w:pPr>
    </w:p>
    <w:p w14:paraId="319B7625" w14:textId="5D1E3CE1" w:rsidR="00C46840" w:rsidRDefault="00C46840" w:rsidP="008B327F">
      <w:pPr>
        <w:rPr>
          <w:lang w:val="en-NL"/>
        </w:rPr>
      </w:pPr>
    </w:p>
    <w:p w14:paraId="6B9C393C" w14:textId="634CAEE0" w:rsidR="00C46840" w:rsidRDefault="00C46840" w:rsidP="008B327F">
      <w:pPr>
        <w:rPr>
          <w:lang w:val="en-NL"/>
        </w:rPr>
      </w:pPr>
    </w:p>
    <w:p w14:paraId="0FDDBFCA" w14:textId="491357E3" w:rsidR="00C46840" w:rsidRDefault="00C46840" w:rsidP="008B327F">
      <w:pPr>
        <w:rPr>
          <w:lang w:val="en-NL"/>
        </w:rPr>
      </w:pPr>
    </w:p>
    <w:p w14:paraId="061F7F74" w14:textId="01692C68" w:rsidR="00C46840" w:rsidRDefault="00C46840" w:rsidP="008B327F">
      <w:pPr>
        <w:rPr>
          <w:lang w:val="en-NL"/>
        </w:rPr>
      </w:pPr>
    </w:p>
    <w:p w14:paraId="3AD94C27" w14:textId="1BA15F3F" w:rsidR="00C46840" w:rsidRDefault="00C46840" w:rsidP="008B327F">
      <w:pPr>
        <w:rPr>
          <w:lang w:val="en-NL"/>
        </w:rPr>
      </w:pPr>
    </w:p>
    <w:p w14:paraId="0A19C11A" w14:textId="1911C4C2" w:rsidR="00C46840" w:rsidRDefault="00C46840" w:rsidP="008B327F">
      <w:pPr>
        <w:rPr>
          <w:lang w:val="en-NL"/>
        </w:rPr>
      </w:pPr>
    </w:p>
    <w:p w14:paraId="59B616CC" w14:textId="39958586" w:rsidR="00C46840" w:rsidRDefault="00C46840" w:rsidP="008B327F">
      <w:pPr>
        <w:rPr>
          <w:lang w:val="en-NL"/>
        </w:rPr>
      </w:pPr>
    </w:p>
    <w:p w14:paraId="3830315C" w14:textId="2BE25B6F" w:rsidR="00C46840" w:rsidRDefault="00C46840" w:rsidP="008B327F">
      <w:pPr>
        <w:rPr>
          <w:lang w:val="en-NL"/>
        </w:rPr>
      </w:pPr>
    </w:p>
    <w:p w14:paraId="25DA6FF7" w14:textId="48062AE0" w:rsidR="00C46840" w:rsidRDefault="00C46840" w:rsidP="008B327F">
      <w:pPr>
        <w:rPr>
          <w:lang w:val="en-NL"/>
        </w:rPr>
      </w:pPr>
    </w:p>
    <w:p w14:paraId="2FA7AC8A" w14:textId="0D97ADBF" w:rsidR="00C46840" w:rsidRDefault="00C46840" w:rsidP="008B327F">
      <w:pPr>
        <w:rPr>
          <w:rtl/>
          <w:lang w:val="en-NL"/>
        </w:rPr>
      </w:pPr>
    </w:p>
    <w:p w14:paraId="0EF12C64" w14:textId="7CC81750" w:rsidR="00C46840" w:rsidRDefault="00510315" w:rsidP="008B327F">
      <w:pPr>
        <w:rPr>
          <w:rtl/>
          <w:lang w:val="en-NL"/>
        </w:rPr>
      </w:pPr>
      <w:r>
        <w:rPr>
          <w:noProof/>
        </w:rPr>
        <w:drawing>
          <wp:anchor distT="0" distB="0" distL="114300" distR="114300" simplePos="0" relativeHeight="251697152" behindDoc="0" locked="0" layoutInCell="1" allowOverlap="1" wp14:anchorId="1EFA1BF6" wp14:editId="2E65DC90">
            <wp:simplePos x="0" y="0"/>
            <wp:positionH relativeFrom="margin">
              <wp:posOffset>-643890</wp:posOffset>
            </wp:positionH>
            <wp:positionV relativeFrom="margin">
              <wp:posOffset>-560705</wp:posOffset>
            </wp:positionV>
            <wp:extent cx="1744980" cy="339534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4980" cy="3395345"/>
                    </a:xfrm>
                    <a:prstGeom prst="rect">
                      <a:avLst/>
                    </a:prstGeom>
                  </pic:spPr>
                </pic:pic>
              </a:graphicData>
            </a:graphic>
            <wp14:sizeRelH relativeFrom="margin">
              <wp14:pctWidth>0</wp14:pctWidth>
            </wp14:sizeRelH>
            <wp14:sizeRelV relativeFrom="margin">
              <wp14:pctHeight>0</wp14:pctHeight>
            </wp14:sizeRelV>
          </wp:anchor>
        </w:drawing>
      </w:r>
      <w:r w:rsidR="009E2C73">
        <w:rPr>
          <w:noProof/>
        </w:rPr>
        <w:drawing>
          <wp:anchor distT="0" distB="0" distL="114300" distR="114300" simplePos="0" relativeHeight="251709440" behindDoc="0" locked="0" layoutInCell="1" allowOverlap="1" wp14:anchorId="527251E2" wp14:editId="13842112">
            <wp:simplePos x="0" y="0"/>
            <wp:positionH relativeFrom="margin">
              <wp:posOffset>3981450</wp:posOffset>
            </wp:positionH>
            <wp:positionV relativeFrom="page">
              <wp:posOffset>495300</wp:posOffset>
            </wp:positionV>
            <wp:extent cx="1737360" cy="34645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360" cy="3464560"/>
                    </a:xfrm>
                    <a:prstGeom prst="rect">
                      <a:avLst/>
                    </a:prstGeom>
                  </pic:spPr>
                </pic:pic>
              </a:graphicData>
            </a:graphic>
            <wp14:sizeRelH relativeFrom="margin">
              <wp14:pctWidth>0</wp14:pctWidth>
            </wp14:sizeRelH>
            <wp14:sizeRelV relativeFrom="margin">
              <wp14:pctHeight>0</wp14:pctHeight>
            </wp14:sizeRelV>
          </wp:anchor>
        </w:drawing>
      </w:r>
      <w:r w:rsidR="009B4B43">
        <w:rPr>
          <w:noProof/>
        </w:rPr>
        <w:drawing>
          <wp:anchor distT="0" distB="0" distL="114300" distR="114300" simplePos="0" relativeHeight="251708416" behindDoc="0" locked="0" layoutInCell="1" allowOverlap="1" wp14:anchorId="03852D52" wp14:editId="4E666B33">
            <wp:simplePos x="0" y="0"/>
            <wp:positionH relativeFrom="margin">
              <wp:posOffset>1703070</wp:posOffset>
            </wp:positionH>
            <wp:positionV relativeFrom="margin">
              <wp:posOffset>-605790</wp:posOffset>
            </wp:positionV>
            <wp:extent cx="1757680" cy="3444240"/>
            <wp:effectExtent l="0" t="0" r="0" b="3810"/>
            <wp:wrapSquare wrapText="bothSides"/>
            <wp:docPr id="10" name="Picture 10" descr="Filter by M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7680" cy="3444240"/>
                    </a:xfrm>
                    <a:prstGeom prst="rect">
                      <a:avLst/>
                    </a:prstGeom>
                  </pic:spPr>
                </pic:pic>
              </a:graphicData>
            </a:graphic>
            <wp14:sizeRelH relativeFrom="margin">
              <wp14:pctWidth>0</wp14:pctWidth>
            </wp14:sizeRelH>
            <wp14:sizeRelV relativeFrom="margin">
              <wp14:pctHeight>0</wp14:pctHeight>
            </wp14:sizeRelV>
          </wp:anchor>
        </w:drawing>
      </w:r>
    </w:p>
    <w:p w14:paraId="36D9B0F3" w14:textId="20E47A5E" w:rsidR="00C46840" w:rsidRDefault="00C46840" w:rsidP="008B327F">
      <w:pPr>
        <w:rPr>
          <w:rtl/>
          <w:lang w:val="en-NL"/>
        </w:rPr>
      </w:pPr>
    </w:p>
    <w:p w14:paraId="612FB3FF" w14:textId="7E191AFE" w:rsidR="00C46840" w:rsidRDefault="00C46840" w:rsidP="008B327F">
      <w:pPr>
        <w:rPr>
          <w:rtl/>
          <w:lang w:val="en-NL"/>
        </w:rPr>
      </w:pPr>
    </w:p>
    <w:p w14:paraId="242D8EEA" w14:textId="5087956E" w:rsidR="00C46840" w:rsidRDefault="00C46840" w:rsidP="008B327F">
      <w:pPr>
        <w:rPr>
          <w:rtl/>
          <w:lang w:val="en-NL"/>
        </w:rPr>
      </w:pPr>
    </w:p>
    <w:p w14:paraId="13959A63" w14:textId="27A5B3E8" w:rsidR="00C46840" w:rsidRDefault="00AC069D" w:rsidP="008B327F">
      <w:pPr>
        <w:rPr>
          <w:rtl/>
          <w:lang w:val="en-NL"/>
        </w:rPr>
      </w:pPr>
      <w:r>
        <w:rPr>
          <w:noProof/>
          <w:rtl/>
          <w:lang w:val="ar-SA"/>
        </w:rPr>
        <mc:AlternateContent>
          <mc:Choice Requires="wps">
            <w:drawing>
              <wp:anchor distT="0" distB="0" distL="114300" distR="114300" simplePos="0" relativeHeight="251722752" behindDoc="0" locked="0" layoutInCell="1" allowOverlap="1" wp14:anchorId="70804252" wp14:editId="04F0C432">
                <wp:simplePos x="0" y="0"/>
                <wp:positionH relativeFrom="column">
                  <wp:posOffset>5278222</wp:posOffset>
                </wp:positionH>
                <wp:positionV relativeFrom="paragraph">
                  <wp:posOffset>93415</wp:posOffset>
                </wp:positionV>
                <wp:extent cx="694690" cy="818515"/>
                <wp:effectExtent l="0" t="0" r="10160" b="19685"/>
                <wp:wrapNone/>
                <wp:docPr id="21" name="Rectangle: Rounded Corners 21"/>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DF4755F" w14:textId="6260ACB5"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04252" id="Rectangle: Rounded Corners 21" o:spid="_x0000_s1033" style="position:absolute;margin-left:415.6pt;margin-top:7.35pt;width:54.7pt;height:6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" filled="f" strokecolor="#738ac8 [3208]">
                <v:textbox>
                  <w:txbxContent>
                    <w:p w14:paraId="7DF4755F" w14:textId="6260ACB5"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v:roundrect>
            </w:pict>
          </mc:Fallback>
        </mc:AlternateContent>
      </w:r>
      <w:r>
        <w:rPr>
          <w:noProof/>
          <w:rtl/>
          <w:lang w:val="ar-SA"/>
        </w:rPr>
        <mc:AlternateContent>
          <mc:Choice Requires="wps">
            <w:drawing>
              <wp:anchor distT="0" distB="0" distL="114300" distR="114300" simplePos="0" relativeHeight="251720704" behindDoc="0" locked="0" layoutInCell="1" allowOverlap="1" wp14:anchorId="4D9E15B0" wp14:editId="6B0BEE68">
                <wp:simplePos x="0" y="0"/>
                <wp:positionH relativeFrom="column">
                  <wp:posOffset>3039959</wp:posOffset>
                </wp:positionH>
                <wp:positionV relativeFrom="paragraph">
                  <wp:posOffset>116283</wp:posOffset>
                </wp:positionV>
                <wp:extent cx="694690" cy="818515"/>
                <wp:effectExtent l="0" t="0" r="10160" b="19685"/>
                <wp:wrapNone/>
                <wp:docPr id="20" name="Rectangle: Rounded Corners 20"/>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1F5449B" w14:textId="66A67354"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E15B0" id="Rectangle: Rounded Corners 20" o:spid="_x0000_s1034" style="position:absolute;margin-left:239.35pt;margin-top:9.15pt;width:54.7pt;height:6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" filled="f" strokecolor="#738ac8 [3208]">
                <v:textbox>
                  <w:txbxContent>
                    <w:p w14:paraId="51F5449B" w14:textId="66A67354"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roundrect>
            </w:pict>
          </mc:Fallback>
        </mc:AlternateContent>
      </w:r>
      <w:r>
        <w:rPr>
          <w:noProof/>
          <w:rtl/>
          <w:lang w:val="ar-SA"/>
        </w:rPr>
        <mc:AlternateContent>
          <mc:Choice Requires="wps">
            <w:drawing>
              <wp:anchor distT="0" distB="0" distL="114300" distR="114300" simplePos="0" relativeHeight="251718656" behindDoc="0" locked="0" layoutInCell="1" allowOverlap="1" wp14:anchorId="226BB0C7" wp14:editId="10C95909">
                <wp:simplePos x="0" y="0"/>
                <wp:positionH relativeFrom="column">
                  <wp:posOffset>617957</wp:posOffset>
                </wp:positionH>
                <wp:positionV relativeFrom="paragraph">
                  <wp:posOffset>60500</wp:posOffset>
                </wp:positionV>
                <wp:extent cx="694690" cy="818515"/>
                <wp:effectExtent l="0" t="0" r="10160" b="19685"/>
                <wp:wrapNone/>
                <wp:docPr id="19" name="Rectangle: Rounded Corners 19"/>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4A34BFA3" w14:textId="04559B4D"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BB0C7" id="Rectangle: Rounded Corners 19" o:spid="_x0000_s1035" style="position:absolute;margin-left:48.65pt;margin-top:4.75pt;width:54.7pt;height:64.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" filled="f" strokecolor="#738ac8 [3208]">
                <v:textbox>
                  <w:txbxContent>
                    <w:p w14:paraId="4A34BFA3" w14:textId="04559B4D"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roundrect>
            </w:pict>
          </mc:Fallback>
        </mc:AlternateContent>
      </w:r>
    </w:p>
    <w:p w14:paraId="44D2F8C2" w14:textId="006884FC" w:rsidR="00C46840" w:rsidRDefault="00C46840" w:rsidP="008B327F">
      <w:pPr>
        <w:rPr>
          <w:rtl/>
          <w:lang w:val="en-NL"/>
        </w:rPr>
      </w:pPr>
    </w:p>
    <w:p w14:paraId="05F89F04" w14:textId="75ADD00A" w:rsidR="00C46840" w:rsidRDefault="00C46840" w:rsidP="008B327F">
      <w:pPr>
        <w:rPr>
          <w:rtl/>
          <w:lang w:val="en-NL"/>
        </w:rPr>
      </w:pPr>
    </w:p>
    <w:p w14:paraId="44A608FF" w14:textId="19099822" w:rsidR="00C46840" w:rsidRDefault="00C46840" w:rsidP="008B327F">
      <w:pPr>
        <w:rPr>
          <w:rtl/>
          <w:lang w:val="en-NL"/>
        </w:rPr>
      </w:pPr>
    </w:p>
    <w:p w14:paraId="0607D2B3" w14:textId="793CAC2A" w:rsidR="00C46840" w:rsidRDefault="00C46840" w:rsidP="008B327F">
      <w:pPr>
        <w:rPr>
          <w:rtl/>
          <w:lang w:val="en-NL"/>
        </w:rPr>
      </w:pPr>
    </w:p>
    <w:p w14:paraId="0682370E" w14:textId="28B5F1F4" w:rsidR="00C46840" w:rsidRDefault="00C46840" w:rsidP="008B327F">
      <w:pPr>
        <w:rPr>
          <w:rtl/>
          <w:lang w:val="en-NL"/>
        </w:rPr>
      </w:pPr>
    </w:p>
    <w:p w14:paraId="6C0F950C" w14:textId="1678D82E" w:rsidR="00C46840" w:rsidRDefault="00C46840" w:rsidP="008B327F">
      <w:pPr>
        <w:rPr>
          <w:rtl/>
          <w:lang w:val="en-NL"/>
        </w:rPr>
      </w:pPr>
    </w:p>
    <w:p w14:paraId="691F52FF" w14:textId="0A1D1101" w:rsidR="00C46840" w:rsidRPr="00AC069D" w:rsidRDefault="00AC069D" w:rsidP="008B327F">
      <w:pPr>
        <w:rPr>
          <w:lang w:val="en-NL"/>
        </w:rPr>
      </w:pPr>
      <w:r>
        <w:rPr>
          <w:lang w:val="en-NL"/>
        </w:rPr>
        <w:t xml:space="preserve">After pressing the button “FIND NEW MEAL”, you will find yourself in the </w:t>
      </w:r>
      <w:r w:rsidR="00934B7A">
        <w:rPr>
          <w:lang w:val="en-NL"/>
        </w:rPr>
        <w:t>screen</w:t>
      </w:r>
      <w:r>
        <w:rPr>
          <w:lang w:val="en-NL"/>
        </w:rPr>
        <w:t xml:space="preserve"> where you start selecting the items you have, and you can filter those items as written in picture (2), also you can search for an item by start typing the item name, with every letter you write, you will get on real time results. The pictures (3,4) are showing the results when you select to filter between items.</w:t>
      </w:r>
      <w:r w:rsidR="00934B7A">
        <w:rPr>
          <w:lang w:val="en-NL"/>
        </w:rPr>
        <w:t xml:space="preserve"> The custom drawing in the bottom of the screen shows the selected items progress, in simple English: how many items you’ve selected compared of the over all items.</w:t>
      </w:r>
    </w:p>
    <w:p w14:paraId="0D96068B" w14:textId="22FA5D99" w:rsidR="00747742" w:rsidRPr="00747742" w:rsidRDefault="00747742" w:rsidP="008B327F">
      <w:pPr>
        <w:rPr>
          <w:rtl/>
          <w:lang w:val="en-NL" w:bidi="ar-IQ"/>
        </w:rPr>
      </w:pPr>
    </w:p>
    <w:p w14:paraId="6C6EBAFA" w14:textId="6F07ED4C" w:rsidR="00C46840" w:rsidRDefault="00C46840" w:rsidP="008B327F">
      <w:pPr>
        <w:rPr>
          <w:rtl/>
          <w:lang w:val="en-NL"/>
        </w:rPr>
      </w:pPr>
    </w:p>
    <w:p w14:paraId="1E276CC8" w14:textId="6984E4FC" w:rsidR="00C46840" w:rsidRDefault="00C46840" w:rsidP="008B327F">
      <w:pPr>
        <w:rPr>
          <w:rtl/>
          <w:lang w:val="en-NL"/>
        </w:rPr>
      </w:pPr>
    </w:p>
    <w:p w14:paraId="2A517775" w14:textId="12608A2A" w:rsidR="00C46840" w:rsidRDefault="00C46840" w:rsidP="008B327F">
      <w:pPr>
        <w:rPr>
          <w:rtl/>
          <w:lang w:val="en-NL"/>
        </w:rPr>
      </w:pPr>
    </w:p>
    <w:p w14:paraId="1CA12BC0" w14:textId="7E38920D" w:rsidR="00C46840" w:rsidRDefault="00C46840" w:rsidP="008B327F">
      <w:pPr>
        <w:rPr>
          <w:rtl/>
          <w:lang w:val="en-NL"/>
        </w:rPr>
      </w:pPr>
    </w:p>
    <w:p w14:paraId="3034DA69" w14:textId="76ABCD13" w:rsidR="00C46840" w:rsidRDefault="00C46840" w:rsidP="008B327F">
      <w:pPr>
        <w:rPr>
          <w:rtl/>
          <w:lang w:val="en-NL"/>
        </w:rPr>
      </w:pPr>
    </w:p>
    <w:p w14:paraId="37E7576D" w14:textId="5E24684F" w:rsidR="00C46840" w:rsidRDefault="00C46840" w:rsidP="008B327F">
      <w:pPr>
        <w:rPr>
          <w:rtl/>
          <w:lang w:val="en-NL"/>
        </w:rPr>
      </w:pPr>
    </w:p>
    <w:p w14:paraId="60C4110D" w14:textId="39E2B9FD" w:rsidR="00C46840" w:rsidRDefault="00934B7A" w:rsidP="008B327F">
      <w:pPr>
        <w:rPr>
          <w:rtl/>
          <w:lang w:val="en-NL"/>
        </w:rPr>
      </w:pPr>
      <w:r>
        <w:rPr>
          <w:noProof/>
          <w:rtl/>
          <w:lang w:val="ar-SA"/>
        </w:rPr>
        <w:lastRenderedPageBreak/>
        <mc:AlternateContent>
          <mc:Choice Requires="wps">
            <w:drawing>
              <wp:anchor distT="0" distB="0" distL="114300" distR="114300" simplePos="0" relativeHeight="251730944" behindDoc="0" locked="0" layoutInCell="1" allowOverlap="1" wp14:anchorId="451B3114" wp14:editId="469917B6">
                <wp:simplePos x="0" y="0"/>
                <wp:positionH relativeFrom="page">
                  <wp:posOffset>7024213</wp:posOffset>
                </wp:positionH>
                <wp:positionV relativeFrom="paragraph">
                  <wp:posOffset>3512513</wp:posOffset>
                </wp:positionV>
                <wp:extent cx="694690" cy="818515"/>
                <wp:effectExtent l="0" t="0" r="10160" b="19685"/>
                <wp:wrapNone/>
                <wp:docPr id="27" name="Rectangle: Rounded Corners 27"/>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4A112A86" w14:textId="3452C8DF"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B3114" id="Rectangle: Rounded Corners 27" o:spid="_x0000_s1036" style="position:absolute;margin-left:553.1pt;margin-top:276.6pt;width:54.7pt;height:64.4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" filled="f" strokecolor="#738ac8 [3208]">
                <v:textbox>
                  <w:txbxContent>
                    <w:p w14:paraId="4A112A86" w14:textId="3452C8DF"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page"/>
              </v:roundrect>
            </w:pict>
          </mc:Fallback>
        </mc:AlternateContent>
      </w:r>
      <w:r>
        <w:rPr>
          <w:noProof/>
          <w:rtl/>
          <w:lang w:val="ar-SA"/>
        </w:rPr>
        <mc:AlternateContent>
          <mc:Choice Requires="wps">
            <w:drawing>
              <wp:anchor distT="0" distB="0" distL="114300" distR="114300" simplePos="0" relativeHeight="251728896" behindDoc="0" locked="0" layoutInCell="1" allowOverlap="1" wp14:anchorId="66A48D5A" wp14:editId="589C7A88">
                <wp:simplePos x="0" y="0"/>
                <wp:positionH relativeFrom="column">
                  <wp:posOffset>3860767</wp:posOffset>
                </wp:positionH>
                <wp:positionV relativeFrom="paragraph">
                  <wp:posOffset>3428693</wp:posOffset>
                </wp:positionV>
                <wp:extent cx="694690" cy="818515"/>
                <wp:effectExtent l="0" t="0" r="10160" b="19685"/>
                <wp:wrapNone/>
                <wp:docPr id="25" name="Rectangle: Rounded Corners 25"/>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6EA99C45" w14:textId="47C083C0"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48D5A" id="Rectangle: Rounded Corners 25" o:spid="_x0000_s1037" style="position:absolute;margin-left:304pt;margin-top:270pt;width:54.7pt;height:64.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" filled="f" strokecolor="#738ac8 [3208]">
                <v:textbox>
                  <w:txbxContent>
                    <w:p w14:paraId="6EA99C45" w14:textId="47C083C0"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v:roundrect>
            </w:pict>
          </mc:Fallback>
        </mc:AlternateContent>
      </w:r>
    </w:p>
    <w:p w14:paraId="0C4B8F59" w14:textId="68E9538E" w:rsidR="00C46840" w:rsidRDefault="00C46840" w:rsidP="008B327F">
      <w:pPr>
        <w:rPr>
          <w:rtl/>
          <w:lang w:val="en-NL"/>
        </w:rPr>
      </w:pPr>
    </w:p>
    <w:p w14:paraId="73B4CDA9" w14:textId="46044654" w:rsidR="00C46840" w:rsidRDefault="00C46840" w:rsidP="008B327F">
      <w:pPr>
        <w:rPr>
          <w:rtl/>
          <w:lang w:val="en-NL"/>
        </w:rPr>
      </w:pPr>
    </w:p>
    <w:p w14:paraId="6C1244F8" w14:textId="05194CCA" w:rsidR="00C46840" w:rsidRDefault="00934B7A" w:rsidP="008B327F">
      <w:pPr>
        <w:rPr>
          <w:rtl/>
          <w:lang w:val="en-NL"/>
        </w:rPr>
      </w:pPr>
      <w:r>
        <w:rPr>
          <w:noProof/>
        </w:rPr>
        <w:drawing>
          <wp:anchor distT="0" distB="0" distL="114300" distR="114300" simplePos="0" relativeHeight="251713536" behindDoc="0" locked="0" layoutInCell="1" allowOverlap="1" wp14:anchorId="0FF84B2A" wp14:editId="74EDB623">
            <wp:simplePos x="0" y="0"/>
            <wp:positionH relativeFrom="margin">
              <wp:posOffset>4551481</wp:posOffset>
            </wp:positionH>
            <wp:positionV relativeFrom="margin">
              <wp:posOffset>4435827</wp:posOffset>
            </wp:positionV>
            <wp:extent cx="1651635" cy="3192780"/>
            <wp:effectExtent l="0" t="0" r="571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1635" cy="3192780"/>
                    </a:xfrm>
                    <a:prstGeom prst="rect">
                      <a:avLst/>
                    </a:prstGeom>
                  </pic:spPr>
                </pic:pic>
              </a:graphicData>
            </a:graphic>
            <wp14:sizeRelH relativeFrom="margin">
              <wp14:pctWidth>0</wp14:pctWidth>
            </wp14:sizeRelH>
            <wp14:sizeRelV relativeFrom="margin">
              <wp14:pctHeight>0</wp14:pctHeight>
            </wp14:sizeRelV>
          </wp:anchor>
        </w:drawing>
      </w:r>
    </w:p>
    <w:p w14:paraId="7FBA2B21" w14:textId="72EBF82E" w:rsidR="00C46840" w:rsidRDefault="00934B7A" w:rsidP="008B327F">
      <w:pPr>
        <w:rPr>
          <w:rtl/>
          <w:lang w:val="en-NL"/>
        </w:rPr>
      </w:pPr>
      <w:r>
        <w:rPr>
          <w:noProof/>
          <w:rtl/>
          <w:lang w:val="ar-SA"/>
        </w:rPr>
        <mc:AlternateContent>
          <mc:Choice Requires="wps">
            <w:drawing>
              <wp:anchor distT="0" distB="0" distL="114300" distR="114300" simplePos="0" relativeHeight="251726848" behindDoc="0" locked="0" layoutInCell="1" allowOverlap="1" wp14:anchorId="000CCCE4" wp14:editId="3E350660">
                <wp:simplePos x="0" y="0"/>
                <wp:positionH relativeFrom="column">
                  <wp:posOffset>1552373</wp:posOffset>
                </wp:positionH>
                <wp:positionV relativeFrom="paragraph">
                  <wp:posOffset>183738</wp:posOffset>
                </wp:positionV>
                <wp:extent cx="694690" cy="818515"/>
                <wp:effectExtent l="0" t="0" r="10160" b="19685"/>
                <wp:wrapNone/>
                <wp:docPr id="24" name="Rectangle: Rounded Corners 24"/>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8817CD7" w14:textId="74D3712C"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CCCE4" id="Rectangle: Rounded Corners 24" o:spid="_x0000_s1038" style="position:absolute;margin-left:122.25pt;margin-top:14.45pt;width:54.7pt;height:64.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" filled="f" strokecolor="#738ac8 [3208]">
                <v:textbox>
                  <w:txbxContent>
                    <w:p w14:paraId="78817CD7" w14:textId="74D3712C"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v:roundrect>
            </w:pict>
          </mc:Fallback>
        </mc:AlternateContent>
      </w:r>
    </w:p>
    <w:p w14:paraId="6C05243C" w14:textId="107D94F8" w:rsidR="00C46840" w:rsidRDefault="00C46840" w:rsidP="008B327F">
      <w:pPr>
        <w:rPr>
          <w:rtl/>
          <w:lang w:val="en-NL"/>
        </w:rPr>
      </w:pPr>
    </w:p>
    <w:p w14:paraId="2C72864C" w14:textId="705CF9A9" w:rsidR="00C46840" w:rsidRDefault="007B4EC9" w:rsidP="008B327F">
      <w:pPr>
        <w:rPr>
          <w:rtl/>
          <w:lang w:val="en-NL"/>
        </w:rPr>
      </w:pPr>
      <w:r>
        <w:rPr>
          <w:noProof/>
        </w:rPr>
        <w:drawing>
          <wp:anchor distT="0" distB="0" distL="114300" distR="114300" simplePos="0" relativeHeight="251710464" behindDoc="0" locked="0" layoutInCell="1" allowOverlap="1" wp14:anchorId="0046AAB0" wp14:editId="0E177F79">
            <wp:simplePos x="0" y="0"/>
            <wp:positionH relativeFrom="margin">
              <wp:posOffset>2289488</wp:posOffset>
            </wp:positionH>
            <wp:positionV relativeFrom="margin">
              <wp:posOffset>-270510</wp:posOffset>
            </wp:positionV>
            <wp:extent cx="2019300" cy="38912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3891280"/>
                    </a:xfrm>
                    <a:prstGeom prst="rect">
                      <a:avLst/>
                    </a:prstGeom>
                  </pic:spPr>
                </pic:pic>
              </a:graphicData>
            </a:graphic>
          </wp:anchor>
        </w:drawing>
      </w:r>
      <w:r>
        <w:rPr>
          <w:noProof/>
        </w:rPr>
        <w:drawing>
          <wp:anchor distT="0" distB="0" distL="114300" distR="114300" simplePos="0" relativeHeight="251712512" behindDoc="0" locked="0" layoutInCell="1" allowOverlap="1" wp14:anchorId="6133C381" wp14:editId="022AE197">
            <wp:simplePos x="0" y="0"/>
            <wp:positionH relativeFrom="margin">
              <wp:posOffset>4568209</wp:posOffset>
            </wp:positionH>
            <wp:positionV relativeFrom="margin">
              <wp:posOffset>198243</wp:posOffset>
            </wp:positionV>
            <wp:extent cx="1811655" cy="356171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1655" cy="3561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69A015F7" wp14:editId="1AEF78EA">
            <wp:simplePos x="0" y="0"/>
            <wp:positionH relativeFrom="margin">
              <wp:posOffset>-843280</wp:posOffset>
            </wp:positionH>
            <wp:positionV relativeFrom="margin">
              <wp:posOffset>-661035</wp:posOffset>
            </wp:positionV>
            <wp:extent cx="2906395" cy="5707380"/>
            <wp:effectExtent l="0" t="0" r="825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6395" cy="5707380"/>
                    </a:xfrm>
                    <a:prstGeom prst="rect">
                      <a:avLst/>
                    </a:prstGeom>
                  </pic:spPr>
                </pic:pic>
              </a:graphicData>
            </a:graphic>
            <wp14:sizeRelH relativeFrom="margin">
              <wp14:pctWidth>0</wp14:pctWidth>
            </wp14:sizeRelH>
            <wp14:sizeRelV relativeFrom="margin">
              <wp14:pctHeight>0</wp14:pctHeight>
            </wp14:sizeRelV>
          </wp:anchor>
        </w:drawing>
      </w:r>
    </w:p>
    <w:p w14:paraId="792108F4" w14:textId="15F2F19D" w:rsidR="00C46840" w:rsidRDefault="00C46840" w:rsidP="008B327F">
      <w:pPr>
        <w:rPr>
          <w:rtl/>
          <w:lang w:val="en-NL"/>
        </w:rPr>
      </w:pPr>
    </w:p>
    <w:p w14:paraId="4DE72252" w14:textId="0464CC8A" w:rsidR="00C46840" w:rsidRDefault="00C46840" w:rsidP="008B327F">
      <w:pPr>
        <w:rPr>
          <w:rtl/>
          <w:lang w:val="en-NL"/>
        </w:rPr>
      </w:pPr>
    </w:p>
    <w:p w14:paraId="454DA619" w14:textId="7EB0B1A7" w:rsidR="00934B7A" w:rsidRPr="00934B7A" w:rsidRDefault="00934B7A" w:rsidP="00853A61">
      <w:pPr>
        <w:jc w:val="both"/>
        <w:rPr>
          <w:rtl/>
          <w:lang w:val="en-NL"/>
        </w:rPr>
      </w:pPr>
      <w:r>
        <w:rPr>
          <w:lang w:val="en-NL"/>
        </w:rPr>
        <w:t xml:space="preserve">After selecting all items that you want to use for preparing your meal, </w:t>
      </w:r>
      <w:r w:rsidR="00853A61">
        <w:rPr>
          <w:noProof/>
          <w:rtl/>
          <w:lang w:val="ar-SA"/>
        </w:rPr>
        <mc:AlternateContent>
          <mc:Choice Requires="wps">
            <w:drawing>
              <wp:anchor distT="0" distB="0" distL="114300" distR="114300" simplePos="0" relativeHeight="251732992" behindDoc="0" locked="0" layoutInCell="1" allowOverlap="1" wp14:anchorId="5AFD12A8" wp14:editId="604718E9">
                <wp:simplePos x="0" y="0"/>
                <wp:positionH relativeFrom="page">
                  <wp:posOffset>6811010</wp:posOffset>
                </wp:positionH>
                <wp:positionV relativeFrom="paragraph">
                  <wp:posOffset>840566</wp:posOffset>
                </wp:positionV>
                <wp:extent cx="694690" cy="818515"/>
                <wp:effectExtent l="0" t="0" r="10160" b="19685"/>
                <wp:wrapThrough wrapText="bothSides">
                  <wp:wrapPolygon edited="0">
                    <wp:start x="6516" y="0"/>
                    <wp:lineTo x="0" y="2514"/>
                    <wp:lineTo x="0" y="17595"/>
                    <wp:lineTo x="4146" y="21617"/>
                    <wp:lineTo x="5923" y="21617"/>
                    <wp:lineTo x="15400" y="21617"/>
                    <wp:lineTo x="17177" y="21617"/>
                    <wp:lineTo x="21324" y="17595"/>
                    <wp:lineTo x="21324" y="2514"/>
                    <wp:lineTo x="14808" y="0"/>
                    <wp:lineTo x="6516" y="0"/>
                  </wp:wrapPolygon>
                </wp:wrapThrough>
                <wp:docPr id="28" name="Rectangle: Rounded Corners 28"/>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66F0D1CD" w14:textId="1DF7B65E"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D12A8" id="Rectangle: Rounded Corners 28" o:spid="_x0000_s1039" style="position:absolute;left:0;text-align:left;margin-left:536.3pt;margin-top:66.2pt;width:54.7pt;height:64.4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" filled="f" strokecolor="#738ac8 [3208]">
                <v:textbox>
                  <w:txbxContent>
                    <w:p w14:paraId="66F0D1CD" w14:textId="1DF7B65E"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type="through" anchorx="page"/>
              </v:roundrect>
            </w:pict>
          </mc:Fallback>
        </mc:AlternateContent>
      </w:r>
      <w:r>
        <w:rPr>
          <w:lang w:val="en-NL"/>
        </w:rPr>
        <w:t xml:space="preserve">You will get a list of the meals recommended for you to choose from, where these meals will have </w:t>
      </w:r>
      <w:r w:rsidR="00B31ABF">
        <w:rPr>
          <w:lang w:val="en-NL"/>
        </w:rPr>
        <w:t>the items you selected, or at least part of it. In picture (5) you see that the screen has the functionality to sort the recommended meals based on its Duration as picture (6), name as picture (7), and calories as picture (</w:t>
      </w:r>
      <w:r w:rsidR="00853A61">
        <w:rPr>
          <w:lang w:val="en-NL"/>
        </w:rPr>
        <w:t>8).</w:t>
      </w:r>
    </w:p>
    <w:p w14:paraId="482137C3" w14:textId="05C58202" w:rsidR="00C46840" w:rsidRDefault="00C46840" w:rsidP="008B327F">
      <w:pPr>
        <w:rPr>
          <w:rtl/>
          <w:lang w:val="en-NL"/>
        </w:rPr>
      </w:pPr>
    </w:p>
    <w:p w14:paraId="6AFB24A9" w14:textId="7985A829" w:rsidR="00C46840" w:rsidRDefault="00C46840" w:rsidP="008B327F">
      <w:pPr>
        <w:rPr>
          <w:rtl/>
          <w:lang w:val="en-NL"/>
        </w:rPr>
      </w:pPr>
    </w:p>
    <w:p w14:paraId="6D618789" w14:textId="5D3A79E6" w:rsidR="00C46840" w:rsidRDefault="00C46840" w:rsidP="008B327F">
      <w:pPr>
        <w:rPr>
          <w:rtl/>
          <w:lang w:val="en-NL"/>
        </w:rPr>
      </w:pPr>
    </w:p>
    <w:p w14:paraId="0A1E5E00" w14:textId="7433FFA3" w:rsidR="00C46840" w:rsidRDefault="00C46840" w:rsidP="008B327F">
      <w:pPr>
        <w:rPr>
          <w:rtl/>
          <w:lang w:val="en-NL"/>
        </w:rPr>
      </w:pPr>
    </w:p>
    <w:p w14:paraId="2DABC023" w14:textId="6C6C8017" w:rsidR="00C46840" w:rsidRPr="00853A61" w:rsidRDefault="00853A61" w:rsidP="008B327F">
      <w:pPr>
        <w:rPr>
          <w:rtl/>
          <w:lang w:val="en-NL"/>
        </w:rPr>
      </w:pPr>
      <w:r>
        <w:rPr>
          <w:lang w:val="en-NL"/>
        </w:rPr>
        <w:t>After choosing the meal you’re looking for, you will get a screen with details about how to prepare it, with scroll down function, you’ll be able to read the all text even if it is too long. Please look at picture (9)</w:t>
      </w:r>
    </w:p>
    <w:p w14:paraId="1B5B7009" w14:textId="491DA2AA" w:rsidR="00C101B1" w:rsidRDefault="00C101B1" w:rsidP="008B327F">
      <w:pPr>
        <w:rPr>
          <w:rtl/>
          <w:lang w:val="en-NL"/>
        </w:rPr>
      </w:pPr>
    </w:p>
    <w:p w14:paraId="141BDF51" w14:textId="1BC7BB03" w:rsidR="00C101B1" w:rsidRDefault="00C101B1" w:rsidP="008B327F">
      <w:pPr>
        <w:rPr>
          <w:rtl/>
          <w:lang w:val="en-NL"/>
        </w:rPr>
      </w:pPr>
    </w:p>
    <w:p w14:paraId="631C31F7" w14:textId="38F016AE" w:rsidR="00C101B1" w:rsidRDefault="00C101B1" w:rsidP="008B327F">
      <w:pPr>
        <w:rPr>
          <w:rtl/>
          <w:lang w:val="en-NL"/>
        </w:rPr>
      </w:pPr>
    </w:p>
    <w:p w14:paraId="165A1250" w14:textId="6D59A2A9" w:rsidR="00C101B1" w:rsidRDefault="00C101B1" w:rsidP="008B327F">
      <w:pPr>
        <w:rPr>
          <w:rtl/>
          <w:lang w:val="en-NL"/>
        </w:rPr>
      </w:pPr>
    </w:p>
    <w:p w14:paraId="199CF664" w14:textId="2E2DAB48" w:rsidR="00C101B1" w:rsidRDefault="00C101B1" w:rsidP="008B327F">
      <w:pPr>
        <w:rPr>
          <w:rtl/>
          <w:lang w:val="en-NL"/>
        </w:rPr>
      </w:pPr>
    </w:p>
    <w:p w14:paraId="55792ED8" w14:textId="7404C395" w:rsidR="00C101B1" w:rsidRDefault="007B4EC9" w:rsidP="00853A61">
      <w:pPr>
        <w:rPr>
          <w:rtl/>
          <w:lang w:val="en-NL"/>
        </w:rPr>
      </w:pPr>
      <w:r>
        <w:rPr>
          <w:noProof/>
        </w:rPr>
        <w:drawing>
          <wp:anchor distT="0" distB="0" distL="114300" distR="114300" simplePos="0" relativeHeight="251717632" behindDoc="0" locked="0" layoutInCell="1" allowOverlap="1" wp14:anchorId="00D509DB" wp14:editId="3DF2FC62">
            <wp:simplePos x="0" y="0"/>
            <wp:positionH relativeFrom="margin">
              <wp:posOffset>-679165</wp:posOffset>
            </wp:positionH>
            <wp:positionV relativeFrom="margin">
              <wp:posOffset>-579177</wp:posOffset>
            </wp:positionV>
            <wp:extent cx="3688080" cy="720217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88080" cy="7202170"/>
                    </a:xfrm>
                    <a:prstGeom prst="rect">
                      <a:avLst/>
                    </a:prstGeom>
                  </pic:spPr>
                </pic:pic>
              </a:graphicData>
            </a:graphic>
            <wp14:sizeRelH relativeFrom="margin">
              <wp14:pctWidth>0</wp14:pctWidth>
            </wp14:sizeRelH>
            <wp14:sizeRelV relativeFrom="margin">
              <wp14:pctHeight>0</wp14:pctHeight>
            </wp14:sizeRelV>
          </wp:anchor>
        </w:drawing>
      </w:r>
    </w:p>
    <w:p w14:paraId="18B43E8F" w14:textId="55D0BD01" w:rsidR="00C101B1" w:rsidRDefault="00C101B1" w:rsidP="008B327F">
      <w:pPr>
        <w:rPr>
          <w:rtl/>
          <w:lang w:val="en-NL"/>
        </w:rPr>
      </w:pPr>
    </w:p>
    <w:p w14:paraId="43EFAD06" w14:textId="5CCD9AF7" w:rsidR="00C101B1" w:rsidRDefault="00C101B1" w:rsidP="008B327F">
      <w:pPr>
        <w:rPr>
          <w:rtl/>
          <w:lang w:val="en-NL"/>
        </w:rPr>
      </w:pPr>
    </w:p>
    <w:p w14:paraId="56BEE320" w14:textId="77777777" w:rsidR="00C101B1" w:rsidRDefault="00C101B1" w:rsidP="008B327F">
      <w:pPr>
        <w:rPr>
          <w:rtl/>
          <w:lang w:val="en-NL"/>
        </w:rPr>
      </w:pPr>
    </w:p>
    <w:p w14:paraId="090F6F10" w14:textId="75933D33" w:rsidR="00C46840" w:rsidRDefault="00C46840" w:rsidP="008B327F">
      <w:pPr>
        <w:rPr>
          <w:rtl/>
          <w:lang w:val="en-NL"/>
        </w:rPr>
      </w:pPr>
    </w:p>
    <w:p w14:paraId="0149B9D3" w14:textId="2A518443" w:rsidR="00C46840" w:rsidRDefault="00C46840" w:rsidP="008B327F">
      <w:pPr>
        <w:rPr>
          <w:rtl/>
          <w:lang w:val="en-NL"/>
        </w:rPr>
      </w:pPr>
    </w:p>
    <w:p w14:paraId="063929E1" w14:textId="0D280413" w:rsidR="00C46840" w:rsidRDefault="00C46840" w:rsidP="008B327F">
      <w:pPr>
        <w:rPr>
          <w:rtl/>
          <w:lang w:val="en-NL"/>
        </w:rPr>
      </w:pPr>
    </w:p>
    <w:p w14:paraId="0DC74CE8" w14:textId="7FD82649" w:rsidR="00C46840" w:rsidRDefault="00C46840" w:rsidP="008B327F">
      <w:pPr>
        <w:rPr>
          <w:rtl/>
          <w:lang w:val="en-NL"/>
        </w:rPr>
      </w:pPr>
    </w:p>
    <w:p w14:paraId="317A7633" w14:textId="42154C7B" w:rsidR="00C46840" w:rsidRDefault="00C46840" w:rsidP="008B327F">
      <w:pPr>
        <w:rPr>
          <w:rtl/>
          <w:lang w:val="en-NL"/>
        </w:rPr>
      </w:pPr>
    </w:p>
    <w:p w14:paraId="4623EF3D" w14:textId="05EB397C" w:rsidR="00C46840" w:rsidRDefault="00853A61" w:rsidP="008B327F">
      <w:pPr>
        <w:rPr>
          <w:lang w:val="en-NL"/>
        </w:rPr>
      </w:pPr>
      <w:r>
        <w:rPr>
          <w:noProof/>
          <w:rtl/>
          <w:lang w:val="ar-SA"/>
        </w:rPr>
        <mc:AlternateContent>
          <mc:Choice Requires="wps">
            <w:drawing>
              <wp:anchor distT="0" distB="0" distL="114300" distR="114300" simplePos="0" relativeHeight="251735040" behindDoc="0" locked="0" layoutInCell="1" allowOverlap="1" wp14:anchorId="4D77DD1F" wp14:editId="0356B0F1">
                <wp:simplePos x="0" y="0"/>
                <wp:positionH relativeFrom="margin">
                  <wp:posOffset>2460113</wp:posOffset>
                </wp:positionH>
                <wp:positionV relativeFrom="paragraph">
                  <wp:posOffset>231462</wp:posOffset>
                </wp:positionV>
                <wp:extent cx="694690" cy="818515"/>
                <wp:effectExtent l="0" t="0" r="10160" b="19685"/>
                <wp:wrapNone/>
                <wp:docPr id="29" name="Rectangle: Rounded Corners 29"/>
                <wp:cNvGraphicFramePr/>
                <a:graphic xmlns:a="http://schemas.openxmlformats.org/drawingml/2006/main">
                  <a:graphicData uri="http://schemas.microsoft.com/office/word/2010/wordprocessingShape">
                    <wps:wsp>
                      <wps:cNvSpPr/>
                      <wps:spPr>
                        <a:xfrm>
                          <a:off x="0" y="0"/>
                          <a:ext cx="69469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390826EB" w14:textId="2D57597A"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77DD1F" id="Rectangle: Rounded Corners 29" o:spid="_x0000_s1040" style="position:absolute;margin-left:193.7pt;margin-top:18.25pt;width:54.7pt;height:64.4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" filled="f" strokecolor="#738ac8 [3208]">
                <v:textbox>
                  <w:txbxContent>
                    <w:p w14:paraId="390826EB" w14:textId="2D57597A"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roundrect>
            </w:pict>
          </mc:Fallback>
        </mc:AlternateContent>
      </w:r>
    </w:p>
    <w:p w14:paraId="2DA2475B" w14:textId="5744CFF8" w:rsidR="00C46840" w:rsidRDefault="00C46840" w:rsidP="008B327F">
      <w:pPr>
        <w:rPr>
          <w:lang w:val="en-NL"/>
        </w:rPr>
      </w:pPr>
    </w:p>
    <w:p w14:paraId="7C112AFC" w14:textId="354E66C8" w:rsidR="00C46840" w:rsidRDefault="00C46840" w:rsidP="008B327F">
      <w:pPr>
        <w:rPr>
          <w:rtl/>
          <w:lang w:val="en-NL"/>
        </w:rPr>
      </w:pPr>
    </w:p>
    <w:p w14:paraId="273D57ED" w14:textId="0A2FF3D3" w:rsidR="00C46840" w:rsidRDefault="00C46840" w:rsidP="008B327F">
      <w:pPr>
        <w:rPr>
          <w:lang w:val="en-NL"/>
        </w:rPr>
      </w:pPr>
    </w:p>
    <w:p w14:paraId="527A13B3" w14:textId="19C218FD" w:rsidR="007B4EC9" w:rsidRDefault="007B4EC9" w:rsidP="008B327F">
      <w:pPr>
        <w:rPr>
          <w:lang w:val="en-NL"/>
        </w:rPr>
      </w:pPr>
    </w:p>
    <w:p w14:paraId="308AE2DF" w14:textId="5EDAAAAF" w:rsidR="007B4EC9" w:rsidRDefault="007B4EC9" w:rsidP="00853A61">
      <w:pPr>
        <w:rPr>
          <w:lang w:val="en-NL"/>
        </w:rPr>
      </w:pPr>
      <w:r>
        <w:rPr>
          <w:noProof/>
        </w:rPr>
        <w:lastRenderedPageBreak/>
        <w:drawing>
          <wp:anchor distT="0" distB="0" distL="114300" distR="114300" simplePos="0" relativeHeight="251714560" behindDoc="0" locked="0" layoutInCell="1" allowOverlap="1" wp14:anchorId="2ED4C4A4" wp14:editId="5A9948AD">
            <wp:simplePos x="0" y="0"/>
            <wp:positionH relativeFrom="margin">
              <wp:posOffset>-489443</wp:posOffset>
            </wp:positionH>
            <wp:positionV relativeFrom="margin">
              <wp:posOffset>-765165</wp:posOffset>
            </wp:positionV>
            <wp:extent cx="1989574" cy="3826359"/>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9574" cy="3826359"/>
                    </a:xfrm>
                    <a:prstGeom prst="rect">
                      <a:avLst/>
                    </a:prstGeom>
                  </pic:spPr>
                </pic:pic>
              </a:graphicData>
            </a:graphic>
          </wp:anchor>
        </w:drawing>
      </w:r>
      <w:r w:rsidR="006661AE">
        <w:rPr>
          <w:noProof/>
          <w:rtl/>
          <w:lang w:val="ar-SA"/>
        </w:rPr>
        <mc:AlternateContent>
          <mc:Choice Requires="wps">
            <w:drawing>
              <wp:anchor distT="0" distB="0" distL="114300" distR="114300" simplePos="0" relativeHeight="251741184" behindDoc="0" locked="0" layoutInCell="1" allowOverlap="1" wp14:anchorId="3BAC9C2C" wp14:editId="1A443B16">
                <wp:simplePos x="0" y="0"/>
                <wp:positionH relativeFrom="rightMargin">
                  <wp:align>left</wp:align>
                </wp:positionH>
                <wp:positionV relativeFrom="page">
                  <wp:posOffset>7049135</wp:posOffset>
                </wp:positionV>
                <wp:extent cx="873760" cy="818515"/>
                <wp:effectExtent l="0" t="0" r="21590" b="19685"/>
                <wp:wrapNone/>
                <wp:docPr id="51" name="Rectangle: Rounded Corners 51"/>
                <wp:cNvGraphicFramePr/>
                <a:graphic xmlns:a="http://schemas.openxmlformats.org/drawingml/2006/main">
                  <a:graphicData uri="http://schemas.microsoft.com/office/word/2010/wordprocessingShape">
                    <wps:wsp>
                      <wps:cNvSpPr/>
                      <wps:spPr>
                        <a:xfrm>
                          <a:off x="0" y="0"/>
                          <a:ext cx="87376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D1EB47F" w14:textId="6B09045B"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sidRPr="006661AE">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C9C2C" id="Rectangle: Rounded Corners 51" o:spid="_x0000_s1041" style="position:absolute;margin-left:0;margin-top:555.05pt;width:68.8pt;height:64.45pt;z-index:251741184;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" filled="f" strokecolor="#738ac8 [3208]">
                <v:textbox>
                  <w:txbxContent>
                    <w:p w14:paraId="7D1EB47F" w14:textId="6B09045B"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sidRPr="006661AE">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w10:wrap anchorx="margin" anchory="page"/>
              </v:roundrect>
            </w:pict>
          </mc:Fallback>
        </mc:AlternateContent>
      </w:r>
      <w:r w:rsidR="006661AE">
        <w:rPr>
          <w:noProof/>
          <w:rtl/>
          <w:lang w:val="ar-SA"/>
        </w:rPr>
        <mc:AlternateContent>
          <mc:Choice Requires="wps">
            <w:drawing>
              <wp:anchor distT="0" distB="0" distL="114300" distR="114300" simplePos="0" relativeHeight="251739136" behindDoc="0" locked="0" layoutInCell="1" allowOverlap="1" wp14:anchorId="6014DF4A" wp14:editId="3C93CF82">
                <wp:simplePos x="0" y="0"/>
                <wp:positionH relativeFrom="column">
                  <wp:posOffset>3196774</wp:posOffset>
                </wp:positionH>
                <wp:positionV relativeFrom="page">
                  <wp:posOffset>5372100</wp:posOffset>
                </wp:positionV>
                <wp:extent cx="873760" cy="818515"/>
                <wp:effectExtent l="0" t="0" r="21590" b="19685"/>
                <wp:wrapNone/>
                <wp:docPr id="42" name="Rectangle: Rounded Corners 42"/>
                <wp:cNvGraphicFramePr/>
                <a:graphic xmlns:a="http://schemas.openxmlformats.org/drawingml/2006/main">
                  <a:graphicData uri="http://schemas.microsoft.com/office/word/2010/wordprocessingShape">
                    <wps:wsp>
                      <wps:cNvSpPr/>
                      <wps:spPr>
                        <a:xfrm>
                          <a:off x="0" y="0"/>
                          <a:ext cx="87376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E326D9D" w14:textId="711992B9"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sidRPr="006661AE">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4DF4A" id="Rectangle: Rounded Corners 42" o:spid="_x0000_s1042" style="position:absolute;margin-left:251.7pt;margin-top:423pt;width:68.8pt;height:64.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" filled="f" strokecolor="#738ac8 [3208]">
                <v:textbox>
                  <w:txbxContent>
                    <w:p w14:paraId="5E326D9D" w14:textId="711992B9"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sidRPr="006661AE">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w10:wrap anchory="page"/>
              </v:roundrect>
            </w:pict>
          </mc:Fallback>
        </mc:AlternateContent>
      </w:r>
      <w:r w:rsidR="006661AE">
        <w:rPr>
          <w:noProof/>
          <w:rtl/>
          <w:lang w:val="ar-SA"/>
        </w:rPr>
        <mc:AlternateContent>
          <mc:Choice Requires="wps">
            <w:drawing>
              <wp:anchor distT="0" distB="0" distL="114300" distR="114300" simplePos="0" relativeHeight="251737088" behindDoc="0" locked="0" layoutInCell="1" allowOverlap="1" wp14:anchorId="3307329C" wp14:editId="63FEFFA3">
                <wp:simplePos x="0" y="0"/>
                <wp:positionH relativeFrom="column">
                  <wp:posOffset>898973</wp:posOffset>
                </wp:positionH>
                <wp:positionV relativeFrom="page">
                  <wp:posOffset>3825875</wp:posOffset>
                </wp:positionV>
                <wp:extent cx="873760" cy="818515"/>
                <wp:effectExtent l="0" t="0" r="21590" b="19685"/>
                <wp:wrapNone/>
                <wp:docPr id="41" name="Rectangle: Rounded Corners 41"/>
                <wp:cNvGraphicFramePr/>
                <a:graphic xmlns:a="http://schemas.openxmlformats.org/drawingml/2006/main">
                  <a:graphicData uri="http://schemas.microsoft.com/office/word/2010/wordprocessingShape">
                    <wps:wsp>
                      <wps:cNvSpPr/>
                      <wps:spPr>
                        <a:xfrm>
                          <a:off x="0" y="0"/>
                          <a:ext cx="873760" cy="818515"/>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6D530864" w14:textId="33C328AF"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sidRPr="006661AE">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7329C" id="Rectangle: Rounded Corners 41" o:spid="_x0000_s1043" style="position:absolute;margin-left:70.8pt;margin-top:301.25pt;width:68.8pt;height:6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" filled="f" strokecolor="#738ac8 [3208]">
                <v:textbox>
                  <w:txbxContent>
                    <w:p w14:paraId="6D530864" w14:textId="33C328AF"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sidRPr="006661AE">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y="page"/>
              </v:roundrect>
            </w:pict>
          </mc:Fallback>
        </mc:AlternateContent>
      </w:r>
      <w:r w:rsidRPr="00C46840">
        <w:rPr>
          <w:noProof/>
          <w:lang w:val="en-NL"/>
        </w:rPr>
        <w:drawing>
          <wp:anchor distT="0" distB="0" distL="114300" distR="114300" simplePos="0" relativeHeight="251701248" behindDoc="0" locked="0" layoutInCell="1" allowOverlap="1" wp14:anchorId="3D894E47" wp14:editId="59F37337">
            <wp:simplePos x="0" y="0"/>
            <wp:positionH relativeFrom="margin">
              <wp:posOffset>1912639</wp:posOffset>
            </wp:positionH>
            <wp:positionV relativeFrom="margin">
              <wp:posOffset>930010</wp:posOffset>
            </wp:positionV>
            <wp:extent cx="1860550" cy="365125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0550" cy="3651250"/>
                    </a:xfrm>
                    <a:prstGeom prst="rect">
                      <a:avLst/>
                    </a:prstGeom>
                  </pic:spPr>
                </pic:pic>
              </a:graphicData>
            </a:graphic>
            <wp14:sizeRelH relativeFrom="margin">
              <wp14:pctWidth>0</wp14:pctWidth>
            </wp14:sizeRelH>
            <wp14:sizeRelV relativeFrom="margin">
              <wp14:pctHeight>0</wp14:pctHeight>
            </wp14:sizeRelV>
          </wp:anchor>
        </w:drawing>
      </w:r>
      <w:r w:rsidRPr="00C46840">
        <w:rPr>
          <w:noProof/>
          <w:lang w:val="en-NL"/>
        </w:rPr>
        <w:drawing>
          <wp:anchor distT="0" distB="0" distL="114300" distR="114300" simplePos="0" relativeHeight="251702272" behindDoc="0" locked="0" layoutInCell="1" allowOverlap="1" wp14:anchorId="4F18D11C" wp14:editId="2D799071">
            <wp:simplePos x="0" y="0"/>
            <wp:positionH relativeFrom="margin">
              <wp:posOffset>4324634</wp:posOffset>
            </wp:positionH>
            <wp:positionV relativeFrom="margin">
              <wp:posOffset>2620493</wp:posOffset>
            </wp:positionV>
            <wp:extent cx="1891665" cy="3657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1665" cy="3657600"/>
                    </a:xfrm>
                    <a:prstGeom prst="rect">
                      <a:avLst/>
                    </a:prstGeom>
                  </pic:spPr>
                </pic:pic>
              </a:graphicData>
            </a:graphic>
            <wp14:sizeRelH relativeFrom="margin">
              <wp14:pctWidth>0</wp14:pctWidth>
            </wp14:sizeRelH>
            <wp14:sizeRelV relativeFrom="margin">
              <wp14:pctHeight>0</wp14:pctHeight>
            </wp14:sizeRelV>
          </wp:anchor>
        </w:drawing>
      </w:r>
      <w:r w:rsidR="00853A61">
        <w:rPr>
          <w:lang w:val="en-NL"/>
        </w:rPr>
        <w:t>when you press the menu button in the top-right of the screen, you will be able to open the settings screen, where you will find it as the picture (10) with buttons to choose from, it contains a rating scroll down spinner that can help you rate the app see picture (11), also you can clear the database, and you can choose to let all the items to be selected by default. You will be able to select another language as well, the app supports both (English and Arabic) languages, see picture (12).</w:t>
      </w:r>
      <w:r>
        <w:rPr>
          <w:lang w:val="en-NL"/>
        </w:rPr>
        <w:br w:type="page"/>
      </w:r>
    </w:p>
    <w:p w14:paraId="48B0B82E" w14:textId="77777777" w:rsidR="007B4EC9" w:rsidRDefault="007B4EC9" w:rsidP="008B327F">
      <w:pPr>
        <w:rPr>
          <w:lang w:val="en-NL"/>
        </w:rPr>
      </w:pPr>
    </w:p>
    <w:p w14:paraId="786B8F39" w14:textId="77777777" w:rsidR="007B4EC9" w:rsidRDefault="007B4EC9" w:rsidP="008B327F">
      <w:pPr>
        <w:rPr>
          <w:rtl/>
          <w:lang w:val="en-NL"/>
        </w:rPr>
      </w:pPr>
    </w:p>
    <w:p w14:paraId="0349986E" w14:textId="05DE97C9" w:rsidR="00C46840" w:rsidRDefault="00C46840" w:rsidP="008B327F">
      <w:pPr>
        <w:rPr>
          <w:rtl/>
          <w:lang w:val="en-NL"/>
        </w:rPr>
      </w:pPr>
    </w:p>
    <w:p w14:paraId="1B13EC7A" w14:textId="1C73DEF2" w:rsidR="00C46840" w:rsidRDefault="00C46840" w:rsidP="008B327F">
      <w:pPr>
        <w:rPr>
          <w:lang w:val="en-NL"/>
        </w:rPr>
      </w:pPr>
    </w:p>
    <w:p w14:paraId="2762ABA3" w14:textId="3D93CCF5" w:rsidR="002E1C34" w:rsidRDefault="002E1C34" w:rsidP="008B327F">
      <w:pPr>
        <w:rPr>
          <w:lang w:val="en-NL"/>
        </w:rPr>
      </w:pPr>
    </w:p>
    <w:p w14:paraId="6A2AAD97" w14:textId="02526ADA" w:rsidR="007B4EC9" w:rsidRDefault="007B4EC9" w:rsidP="008B327F">
      <w:pPr>
        <w:rPr>
          <w:lang w:val="en-NL"/>
        </w:rPr>
      </w:pPr>
    </w:p>
    <w:p w14:paraId="2ED9DD60" w14:textId="116ACD36" w:rsidR="007B4EC9" w:rsidRDefault="007B4EC9" w:rsidP="008B327F">
      <w:pPr>
        <w:rPr>
          <w:lang w:val="en-NL"/>
        </w:rPr>
      </w:pPr>
    </w:p>
    <w:p w14:paraId="01FED3BD" w14:textId="65C9F9CD" w:rsidR="007B4EC9" w:rsidRDefault="006661AE" w:rsidP="008B327F">
      <w:pPr>
        <w:rPr>
          <w:lang w:val="en-NL"/>
        </w:rPr>
      </w:pPr>
      <w:r>
        <w:rPr>
          <w:noProof/>
          <w:rtl/>
          <w:lang w:val="ar-SA"/>
        </w:rPr>
        <mc:AlternateContent>
          <mc:Choice Requires="wps">
            <w:drawing>
              <wp:anchor distT="0" distB="0" distL="114300" distR="114300" simplePos="0" relativeHeight="251747328" behindDoc="0" locked="0" layoutInCell="1" allowOverlap="1" wp14:anchorId="08117999" wp14:editId="743E3125">
                <wp:simplePos x="0" y="0"/>
                <wp:positionH relativeFrom="column">
                  <wp:posOffset>5301081</wp:posOffset>
                </wp:positionH>
                <wp:positionV relativeFrom="paragraph">
                  <wp:posOffset>241094</wp:posOffset>
                </wp:positionV>
                <wp:extent cx="874204" cy="903180"/>
                <wp:effectExtent l="0" t="0" r="21590" b="11430"/>
                <wp:wrapNone/>
                <wp:docPr id="54" name="Rectangle: Rounded Corners 54"/>
                <wp:cNvGraphicFramePr/>
                <a:graphic xmlns:a="http://schemas.openxmlformats.org/drawingml/2006/main">
                  <a:graphicData uri="http://schemas.microsoft.com/office/word/2010/wordprocessingShape">
                    <wps:wsp>
                      <wps:cNvSpPr/>
                      <wps:spPr>
                        <a:xfrm>
                          <a:off x="0" y="0"/>
                          <a:ext cx="874204" cy="903180"/>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29009BD" w14:textId="6E746FE6"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17999" id="Rectangle: Rounded Corners 54" o:spid="_x0000_s1044" style="position:absolute;margin-left:417.4pt;margin-top:19pt;width:68.85pt;height:7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" filled="f" strokecolor="#738ac8 [3208]">
                <v:textbox>
                  <w:txbxContent>
                    <w:p w14:paraId="529009BD" w14:textId="6E746FE6"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v:roundrect>
            </w:pict>
          </mc:Fallback>
        </mc:AlternateContent>
      </w:r>
      <w:r>
        <w:rPr>
          <w:noProof/>
          <w:rtl/>
          <w:lang w:val="ar-SA"/>
        </w:rPr>
        <mc:AlternateContent>
          <mc:Choice Requires="wps">
            <w:drawing>
              <wp:anchor distT="0" distB="0" distL="114300" distR="114300" simplePos="0" relativeHeight="251745280" behindDoc="0" locked="0" layoutInCell="1" allowOverlap="1" wp14:anchorId="08E5CC74" wp14:editId="4FDCFA3B">
                <wp:simplePos x="0" y="0"/>
                <wp:positionH relativeFrom="column">
                  <wp:posOffset>3298572</wp:posOffset>
                </wp:positionH>
                <wp:positionV relativeFrom="paragraph">
                  <wp:posOffset>84673</wp:posOffset>
                </wp:positionV>
                <wp:extent cx="874204" cy="903180"/>
                <wp:effectExtent l="0" t="0" r="21590" b="11430"/>
                <wp:wrapNone/>
                <wp:docPr id="53" name="Rectangle: Rounded Corners 53"/>
                <wp:cNvGraphicFramePr/>
                <a:graphic xmlns:a="http://schemas.openxmlformats.org/drawingml/2006/main">
                  <a:graphicData uri="http://schemas.microsoft.com/office/word/2010/wordprocessingShape">
                    <wps:wsp>
                      <wps:cNvSpPr/>
                      <wps:spPr>
                        <a:xfrm>
                          <a:off x="0" y="0"/>
                          <a:ext cx="874204" cy="903180"/>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26142AF" w14:textId="56428FB5"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5CC74" id="Rectangle: Rounded Corners 53" o:spid="_x0000_s1045" style="position:absolute;margin-left:259.75pt;margin-top:6.65pt;width:68.85pt;height:71.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" filled="f" strokecolor="#738ac8 [3208]">
                <v:textbox>
                  <w:txbxContent>
                    <w:p w14:paraId="026142AF" w14:textId="56428FB5"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v:roundrect>
            </w:pict>
          </mc:Fallback>
        </mc:AlternateContent>
      </w:r>
      <w:r>
        <w:rPr>
          <w:noProof/>
          <w:rtl/>
          <w:lang w:val="ar-SA"/>
        </w:rPr>
        <mc:AlternateContent>
          <mc:Choice Requires="wps">
            <w:drawing>
              <wp:anchor distT="0" distB="0" distL="114300" distR="114300" simplePos="0" relativeHeight="251743232" behindDoc="0" locked="0" layoutInCell="1" allowOverlap="1" wp14:anchorId="72C79556" wp14:editId="3A5156A5">
                <wp:simplePos x="0" y="0"/>
                <wp:positionH relativeFrom="column">
                  <wp:posOffset>1027999</wp:posOffset>
                </wp:positionH>
                <wp:positionV relativeFrom="paragraph">
                  <wp:posOffset>239485</wp:posOffset>
                </wp:positionV>
                <wp:extent cx="874204" cy="903180"/>
                <wp:effectExtent l="0" t="0" r="21590" b="11430"/>
                <wp:wrapNone/>
                <wp:docPr id="52" name="Rectangle: Rounded Corners 52"/>
                <wp:cNvGraphicFramePr/>
                <a:graphic xmlns:a="http://schemas.openxmlformats.org/drawingml/2006/main">
                  <a:graphicData uri="http://schemas.microsoft.com/office/word/2010/wordprocessingShape">
                    <wps:wsp>
                      <wps:cNvSpPr/>
                      <wps:spPr>
                        <a:xfrm>
                          <a:off x="0" y="0"/>
                          <a:ext cx="874204" cy="903180"/>
                        </a:xfrm>
                        <a:prstGeom prst="roundRect">
                          <a:avLst>
                            <a:gd name="adj" fmla="val 4838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3F8F518" w14:textId="041DAC50"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79556" id="Rectangle: Rounded Corners 52" o:spid="_x0000_s1046" style="position:absolute;margin-left:80.95pt;margin-top:18.85pt;width:68.85pt;height:7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" filled="f" strokecolor="#738ac8 [3208]">
                <v:textbox>
                  <w:txbxContent>
                    <w:p w14:paraId="53F8F518" w14:textId="041DAC50" w:rsidR="006661AE" w:rsidRPr="006661AE" w:rsidRDefault="006661AE" w:rsidP="006661AE">
                      <w:pPr>
                        <w:spacing w:before="0" w:after="0" w:line="240" w:lineRule="auto"/>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000000"/>
                            </w14:solidFill>
                            <w14:prstDash w14:val="solid"/>
                            <w14:round/>
                          </w14:textOutline>
                        </w:rPr>
                      </w:pPr>
                      <w:r>
                        <w:rPr>
                          <w:b/>
                          <w:color w:val="738AC8" w:themeColor="accent5"/>
                          <w:sz w:val="72"/>
                          <w:szCs w:val="72"/>
                          <w:lang w:val="en-N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v:roundrect>
            </w:pict>
          </mc:Fallback>
        </mc:AlternateContent>
      </w:r>
    </w:p>
    <w:p w14:paraId="2FE5E752" w14:textId="1B529DAE" w:rsidR="007B4EC9" w:rsidRDefault="007B4EC9" w:rsidP="008B327F">
      <w:pPr>
        <w:rPr>
          <w:lang w:val="en-NL"/>
        </w:rPr>
      </w:pPr>
    </w:p>
    <w:p w14:paraId="5DC570D3" w14:textId="20472E5A" w:rsidR="007B4EC9" w:rsidRDefault="007B4EC9" w:rsidP="008B327F">
      <w:pPr>
        <w:rPr>
          <w:lang w:val="en-NL"/>
        </w:rPr>
      </w:pPr>
    </w:p>
    <w:p w14:paraId="08DD4F2A" w14:textId="4A0C23E8" w:rsidR="007B4EC9" w:rsidRDefault="007B4EC9" w:rsidP="008B327F">
      <w:pPr>
        <w:rPr>
          <w:lang w:val="en-NL"/>
        </w:rPr>
      </w:pPr>
    </w:p>
    <w:p w14:paraId="0B9D1933" w14:textId="24DC6583" w:rsidR="007B4EC9" w:rsidRDefault="007B4EC9" w:rsidP="008B327F">
      <w:pPr>
        <w:rPr>
          <w:lang w:val="en-NL"/>
        </w:rPr>
      </w:pPr>
    </w:p>
    <w:p w14:paraId="362F1DF8" w14:textId="489D8298" w:rsidR="007B4EC9" w:rsidRDefault="007B4EC9" w:rsidP="008B327F">
      <w:pPr>
        <w:rPr>
          <w:lang w:val="en-NL"/>
        </w:rPr>
      </w:pPr>
    </w:p>
    <w:p w14:paraId="77291576" w14:textId="5E4CEABF" w:rsidR="00853A61" w:rsidRDefault="00853A61" w:rsidP="00853A61">
      <w:pPr>
        <w:rPr>
          <w:lang w:val="en-NL"/>
        </w:rPr>
      </w:pPr>
      <w:r>
        <w:rPr>
          <w:lang w:val="en-NL"/>
        </w:rPr>
        <w:t>When selecting the button “ADD NEW MEAL” in picture (10) in settings, you will be forward to update or add a meal, as you see in picture (13), by selecting the meal from the list, you can update the name, the description, the duration see picture (14), and also the items see picture (15). You can always press the button “Back” in your cell phone to get back to the previous screen.</w:t>
      </w:r>
    </w:p>
    <w:p w14:paraId="23572152" w14:textId="60A5FB16" w:rsidR="00853A61" w:rsidRDefault="00853A61" w:rsidP="008B327F">
      <w:pPr>
        <w:rPr>
          <w:lang w:val="en-NL"/>
        </w:rPr>
      </w:pPr>
    </w:p>
    <w:p w14:paraId="5A9E72F3" w14:textId="0BACCD11" w:rsidR="00853A61" w:rsidRDefault="00853A61" w:rsidP="008B327F">
      <w:pPr>
        <w:rPr>
          <w:lang w:val="en-NL"/>
        </w:rPr>
      </w:pPr>
    </w:p>
    <w:p w14:paraId="7F43B128" w14:textId="62F03D45" w:rsidR="00853A61" w:rsidRDefault="00853A61" w:rsidP="008B327F">
      <w:pPr>
        <w:rPr>
          <w:lang w:val="en-NL"/>
        </w:rPr>
      </w:pPr>
    </w:p>
    <w:p w14:paraId="356B7614" w14:textId="769DBA53" w:rsidR="00853A61" w:rsidRDefault="00853A61" w:rsidP="008B327F">
      <w:pPr>
        <w:rPr>
          <w:lang w:val="en-NL"/>
        </w:rPr>
      </w:pPr>
    </w:p>
    <w:p w14:paraId="6D357849" w14:textId="37546DE6" w:rsidR="007B4EC9" w:rsidRDefault="007B4EC9" w:rsidP="008B327F">
      <w:pPr>
        <w:rPr>
          <w:lang w:val="en-NL"/>
        </w:rPr>
      </w:pPr>
    </w:p>
    <w:p w14:paraId="3D08E141" w14:textId="18B64625" w:rsidR="007B4EC9" w:rsidRDefault="007B4EC9" w:rsidP="008B327F">
      <w:pPr>
        <w:rPr>
          <w:lang w:val="en-NL"/>
        </w:rPr>
      </w:pPr>
    </w:p>
    <w:p w14:paraId="23ADB084" w14:textId="59597ED6" w:rsidR="007B4EC9" w:rsidRDefault="007B4EC9" w:rsidP="008B327F">
      <w:pPr>
        <w:rPr>
          <w:lang w:val="en-NL"/>
        </w:rPr>
      </w:pPr>
    </w:p>
    <w:p w14:paraId="5963AB23" w14:textId="5FA93DEC" w:rsidR="007B4EC9" w:rsidRDefault="007B4EC9" w:rsidP="008B327F">
      <w:pPr>
        <w:rPr>
          <w:lang w:val="en-NL"/>
        </w:rPr>
      </w:pPr>
    </w:p>
    <w:p w14:paraId="20295998" w14:textId="7F84DD45" w:rsidR="002E1C34" w:rsidRPr="008B327F" w:rsidRDefault="007B4EC9" w:rsidP="00662CAC">
      <w:pPr>
        <w:rPr>
          <w:lang w:val="en-NL"/>
        </w:rPr>
      </w:pPr>
      <w:r>
        <w:rPr>
          <w:noProof/>
        </w:rPr>
        <w:drawing>
          <wp:anchor distT="0" distB="0" distL="114300" distR="114300" simplePos="0" relativeHeight="251716608" behindDoc="0" locked="0" layoutInCell="1" allowOverlap="1" wp14:anchorId="5A5696FE" wp14:editId="53B862C5">
            <wp:simplePos x="0" y="0"/>
            <wp:positionH relativeFrom="margin">
              <wp:align>left</wp:align>
            </wp:positionH>
            <wp:positionV relativeFrom="margin">
              <wp:posOffset>-415082</wp:posOffset>
            </wp:positionV>
            <wp:extent cx="1607185" cy="3152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7185" cy="3152140"/>
                    </a:xfrm>
                    <a:prstGeom prst="rect">
                      <a:avLst/>
                    </a:prstGeom>
                  </pic:spPr>
                </pic:pic>
              </a:graphicData>
            </a:graphic>
            <wp14:sizeRelH relativeFrom="margin">
              <wp14:pctWidth>0</wp14:pctWidth>
            </wp14:sizeRelH>
            <wp14:sizeRelV relativeFrom="margin">
              <wp14:pctHeight>0</wp14:pctHeight>
            </wp14:sizeRelV>
          </wp:anchor>
        </w:drawing>
      </w:r>
      <w:r w:rsidRPr="00C46840">
        <w:rPr>
          <w:noProof/>
          <w:lang w:val="en-NL"/>
        </w:rPr>
        <w:drawing>
          <wp:anchor distT="0" distB="0" distL="114300" distR="114300" simplePos="0" relativeHeight="251703296" behindDoc="0" locked="0" layoutInCell="1" allowOverlap="1" wp14:anchorId="573F5230" wp14:editId="02B02556">
            <wp:simplePos x="0" y="0"/>
            <wp:positionH relativeFrom="margin">
              <wp:posOffset>2361062</wp:posOffset>
            </wp:positionH>
            <wp:positionV relativeFrom="margin">
              <wp:posOffset>-577499</wp:posOffset>
            </wp:positionV>
            <wp:extent cx="1588135" cy="3130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8135" cy="3130550"/>
                    </a:xfrm>
                    <a:prstGeom prst="rect">
                      <a:avLst/>
                    </a:prstGeom>
                  </pic:spPr>
                </pic:pic>
              </a:graphicData>
            </a:graphic>
          </wp:anchor>
        </w:drawing>
      </w:r>
      <w:r>
        <w:rPr>
          <w:noProof/>
        </w:rPr>
        <w:drawing>
          <wp:anchor distT="0" distB="0" distL="114300" distR="114300" simplePos="0" relativeHeight="251715584" behindDoc="0" locked="0" layoutInCell="1" allowOverlap="1" wp14:anchorId="7A11D359" wp14:editId="4052604F">
            <wp:simplePos x="0" y="0"/>
            <wp:positionH relativeFrom="margin">
              <wp:posOffset>4316976</wp:posOffset>
            </wp:positionH>
            <wp:positionV relativeFrom="margin">
              <wp:posOffset>-409291</wp:posOffset>
            </wp:positionV>
            <wp:extent cx="1647825" cy="3196590"/>
            <wp:effectExtent l="0" t="0" r="952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7825" cy="3196590"/>
                    </a:xfrm>
                    <a:prstGeom prst="rect">
                      <a:avLst/>
                    </a:prstGeom>
                  </pic:spPr>
                </pic:pic>
              </a:graphicData>
            </a:graphic>
            <wp14:sizeRelH relativeFrom="margin">
              <wp14:pctWidth>0</wp14:pctWidth>
            </wp14:sizeRelH>
            <wp14:sizeRelV relativeFrom="margin">
              <wp14:pctHeight>0</wp14:pctHeight>
            </wp14:sizeRelV>
          </wp:anchor>
        </w:drawing>
      </w:r>
    </w:p>
    <w:p w14:paraId="01D9D7D9" w14:textId="0C5FAB24" w:rsidR="007A35CB" w:rsidRDefault="005B072A" w:rsidP="005B072A">
      <w:pPr>
        <w:pStyle w:val="Heading2"/>
        <w:rPr>
          <w:caps w:val="0"/>
          <w:lang w:val="en-NL"/>
        </w:rPr>
      </w:pPr>
      <w:bookmarkStart w:id="14" w:name="_Toc41067548"/>
      <w:r>
        <w:rPr>
          <w:caps w:val="0"/>
          <w:lang w:val="en-NL"/>
        </w:rPr>
        <w:lastRenderedPageBreak/>
        <w:t>Conclusion:</w:t>
      </w:r>
      <w:bookmarkEnd w:id="14"/>
    </w:p>
    <w:p w14:paraId="45407D7B" w14:textId="6F36819E" w:rsidR="005B072A" w:rsidRDefault="005B072A" w:rsidP="005B072A">
      <w:pPr>
        <w:rPr>
          <w:lang w:val="en-NL"/>
        </w:rPr>
      </w:pPr>
      <w:r>
        <w:rPr>
          <w:lang w:val="en-NL"/>
        </w:rPr>
        <w:t>The application will be an ideal idea for making use of all items that people don’t know how to use it when it come to cooking, it gives another option not to through it away if it was extra not to know what to do with it, the data set in the application was made for viewing only, it needs a huge online data set which will be the next target.</w:t>
      </w:r>
    </w:p>
    <w:p w14:paraId="2E6D51FA" w14:textId="51627152" w:rsidR="005B072A" w:rsidRDefault="005B072A" w:rsidP="005B072A">
      <w:pPr>
        <w:rPr>
          <w:lang w:val="en-NL"/>
        </w:rPr>
      </w:pPr>
    </w:p>
    <w:p w14:paraId="48A23B1E" w14:textId="12C2D00F" w:rsidR="007B4EC9" w:rsidRDefault="007B4EC9" w:rsidP="005B072A">
      <w:pPr>
        <w:rPr>
          <w:lang w:val="en-NL"/>
        </w:rPr>
      </w:pPr>
    </w:p>
    <w:p w14:paraId="56B480FA" w14:textId="4A644B5A" w:rsidR="007B4EC9" w:rsidRPr="005B072A" w:rsidRDefault="007B4EC9" w:rsidP="005B072A">
      <w:pPr>
        <w:rPr>
          <w:lang w:val="en-NL"/>
        </w:rPr>
      </w:pPr>
    </w:p>
    <w:p w14:paraId="1C53222D" w14:textId="0776C216" w:rsidR="005B072A" w:rsidRPr="005B072A" w:rsidRDefault="005B072A" w:rsidP="005B072A">
      <w:pPr>
        <w:rPr>
          <w:lang w:val="en-NL"/>
        </w:rPr>
      </w:pPr>
    </w:p>
    <w:p w14:paraId="71C4493D" w14:textId="77777777" w:rsidR="00662CAC" w:rsidRPr="005B072A" w:rsidRDefault="00662CAC">
      <w:pPr>
        <w:rPr>
          <w:lang w:val="en-NL"/>
        </w:rPr>
      </w:pPr>
    </w:p>
    <w:sectPr w:rsidR="00662CAC" w:rsidRPr="005B072A">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0E407" w14:textId="77777777" w:rsidR="005C7F28" w:rsidRDefault="005C7F28" w:rsidP="00C6554A">
      <w:pPr>
        <w:spacing w:before="0" w:after="0" w:line="240" w:lineRule="auto"/>
      </w:pPr>
      <w:r>
        <w:separator/>
      </w:r>
    </w:p>
  </w:endnote>
  <w:endnote w:type="continuationSeparator" w:id="0">
    <w:p w14:paraId="6773853F" w14:textId="77777777" w:rsidR="005C7F28" w:rsidRDefault="005C7F2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22063" w14:textId="77777777" w:rsidR="00015561"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1846F" w14:textId="77777777" w:rsidR="005C7F28" w:rsidRDefault="005C7F28" w:rsidP="00C6554A">
      <w:pPr>
        <w:spacing w:before="0" w:after="0" w:line="240" w:lineRule="auto"/>
      </w:pPr>
      <w:r>
        <w:separator/>
      </w:r>
    </w:p>
  </w:footnote>
  <w:footnote w:type="continuationSeparator" w:id="0">
    <w:p w14:paraId="362BFCD3" w14:textId="77777777" w:rsidR="005C7F28" w:rsidRDefault="005C7F2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A767C7"/>
    <w:multiLevelType w:val="hybridMultilevel"/>
    <w:tmpl w:val="8034D8FE"/>
    <w:lvl w:ilvl="0" w:tplc="11A06F12">
      <w:numFmt w:val="bullet"/>
      <w:lvlText w:val="-"/>
      <w:lvlJc w:val="left"/>
      <w:pPr>
        <w:ind w:left="720" w:hanging="360"/>
      </w:pPr>
      <w:rPr>
        <w:rFonts w:ascii="Constantia" w:eastAsiaTheme="minorHAnsi" w:hAnsi="Constant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yMDAyNjM0sLQ0MTNR0lEKTi0uzszPAymwrAUASW+8NywAAAA="/>
  </w:docVars>
  <w:rsids>
    <w:rsidRoot w:val="008F3422"/>
    <w:rsid w:val="00003394"/>
    <w:rsid w:val="00015561"/>
    <w:rsid w:val="00027F9A"/>
    <w:rsid w:val="00056BBF"/>
    <w:rsid w:val="000C7F7A"/>
    <w:rsid w:val="001C3254"/>
    <w:rsid w:val="002177CA"/>
    <w:rsid w:val="00227C00"/>
    <w:rsid w:val="002554CD"/>
    <w:rsid w:val="0026242D"/>
    <w:rsid w:val="00293B83"/>
    <w:rsid w:val="002B4294"/>
    <w:rsid w:val="002E1C34"/>
    <w:rsid w:val="00333D0D"/>
    <w:rsid w:val="003B2961"/>
    <w:rsid w:val="003F51B7"/>
    <w:rsid w:val="00415792"/>
    <w:rsid w:val="004B23C9"/>
    <w:rsid w:val="004C049F"/>
    <w:rsid w:val="004C5866"/>
    <w:rsid w:val="005000E2"/>
    <w:rsid w:val="00510315"/>
    <w:rsid w:val="005A3965"/>
    <w:rsid w:val="005B072A"/>
    <w:rsid w:val="005C7F28"/>
    <w:rsid w:val="00662CAC"/>
    <w:rsid w:val="006661AE"/>
    <w:rsid w:val="006A3CE7"/>
    <w:rsid w:val="006C1F9F"/>
    <w:rsid w:val="006C2B45"/>
    <w:rsid w:val="006D3D12"/>
    <w:rsid w:val="00747742"/>
    <w:rsid w:val="007A0CAA"/>
    <w:rsid w:val="007A35CB"/>
    <w:rsid w:val="007B4EC9"/>
    <w:rsid w:val="007C1CE4"/>
    <w:rsid w:val="007E6A5D"/>
    <w:rsid w:val="00811E85"/>
    <w:rsid w:val="00851BEC"/>
    <w:rsid w:val="00853A61"/>
    <w:rsid w:val="008B327F"/>
    <w:rsid w:val="008C686A"/>
    <w:rsid w:val="008F1CF3"/>
    <w:rsid w:val="008F3422"/>
    <w:rsid w:val="00934B7A"/>
    <w:rsid w:val="009379A9"/>
    <w:rsid w:val="00981F69"/>
    <w:rsid w:val="009A35F2"/>
    <w:rsid w:val="009B4B43"/>
    <w:rsid w:val="009E2C73"/>
    <w:rsid w:val="009F7A6A"/>
    <w:rsid w:val="00AC069D"/>
    <w:rsid w:val="00AF558A"/>
    <w:rsid w:val="00B31ABF"/>
    <w:rsid w:val="00B61646"/>
    <w:rsid w:val="00C101B1"/>
    <w:rsid w:val="00C46840"/>
    <w:rsid w:val="00C6554A"/>
    <w:rsid w:val="00CE056E"/>
    <w:rsid w:val="00D32CFE"/>
    <w:rsid w:val="00D87D18"/>
    <w:rsid w:val="00DA6FB3"/>
    <w:rsid w:val="00DB70F8"/>
    <w:rsid w:val="00E61D80"/>
    <w:rsid w:val="00EB34AE"/>
    <w:rsid w:val="00EB6B43"/>
    <w:rsid w:val="00ED7C44"/>
    <w:rsid w:val="00F55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62D8A"/>
  <w15:chartTrackingRefBased/>
  <w15:docId w15:val="{4E1DAC51-E8DC-44F9-A73B-4099FDD6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8F3422"/>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F3422"/>
    <w:pPr>
      <w:spacing w:after="100"/>
      <w:ind w:left="220"/>
    </w:pPr>
  </w:style>
  <w:style w:type="paragraph" w:styleId="ListParagraph">
    <w:name w:val="List Paragraph"/>
    <w:basedOn w:val="Normal"/>
    <w:uiPriority w:val="34"/>
    <w:unhideWhenUsed/>
    <w:qFormat/>
    <w:rsid w:val="008F3422"/>
    <w:pPr>
      <w:ind w:left="720"/>
      <w:contextualSpacing/>
    </w:pPr>
  </w:style>
  <w:style w:type="table" w:styleId="TableGrid">
    <w:name w:val="Table Grid"/>
    <w:basedOn w:val="TableNormal"/>
    <w:uiPriority w:val="39"/>
    <w:rsid w:val="00E61D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6242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43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am\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01A41-257A-4AEC-98E2-B24D58678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689</TotalTime>
  <Pages>1</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Karam Abd</dc:creator>
  <cp:keywords/>
  <dc:description/>
  <cp:lastModifiedBy>Karam Abd</cp:lastModifiedBy>
  <cp:revision>10</cp:revision>
  <cp:lastPrinted>2020-05-22T17:48:00Z</cp:lastPrinted>
  <dcterms:created xsi:type="dcterms:W3CDTF">2020-05-16T13:57:00Z</dcterms:created>
  <dcterms:modified xsi:type="dcterms:W3CDTF">2020-05-22T17:48:00Z</dcterms:modified>
</cp:coreProperties>
</file>